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EA241D"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722D3FB" w:rsidR="0063585C" w:rsidRPr="00B50CAA" w:rsidRDefault="00ED4764" w:rsidP="00171054">
      <w:pPr>
        <w:pStyle w:val="Cmlapszerz"/>
      </w:pPr>
      <w:r>
        <w:t>Kiss Andor</w:t>
      </w:r>
    </w:p>
    <w:p w14:paraId="5BD632B6" w14:textId="27E054CF" w:rsidR="0063585C" w:rsidRPr="00B50CAA" w:rsidRDefault="00ED4764">
      <w:pPr>
        <w:pStyle w:val="Cm"/>
      </w:pPr>
      <w:r>
        <w:t>Zeneszerzés gépi tanulás használatával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05D54636" w14:textId="77777777" w:rsidR="00630A92" w:rsidRDefault="00630A92" w:rsidP="00ED4764">
      <w:pPr>
        <w:keepLines/>
        <w:spacing w:after="0"/>
        <w:ind w:firstLine="0"/>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BF499DC" w14:textId="5F86EDBB" w:rsidR="00630A92" w:rsidRDefault="00630A92" w:rsidP="00630A92">
      <w:pPr>
        <w:keepLines/>
        <w:spacing w:after="0"/>
        <w:ind w:firstLine="0"/>
        <w:jc w:val="center"/>
        <w:rPr>
          <w:smallCaps/>
        </w:rPr>
      </w:pPr>
      <w:r>
        <w:rPr>
          <w:smallCaps/>
        </w:rPr>
        <w:t>Konzulens</w:t>
      </w:r>
    </w:p>
    <w:p w14:paraId="71BF7A9D" w14:textId="2E9CCC95" w:rsidR="00630A92" w:rsidRDefault="00ED4764" w:rsidP="00630A92">
      <w:pPr>
        <w:pStyle w:val="Cmlapszerz"/>
      </w:pPr>
      <w:r>
        <w:t>Dr. Szegletes Luca</w:t>
      </w:r>
      <w:r w:rsidR="00630A92">
        <w:fldChar w:fldCharType="begin"/>
      </w:r>
      <w:r w:rsidR="00630A92">
        <w:instrText xml:space="preserve"> DOCPROPERTY "Manager"  \* MERGEFORMAT </w:instrText>
      </w:r>
      <w:r w:rsidR="00630A92">
        <w:fldChar w:fldCharType="end"/>
      </w:r>
    </w:p>
    <w:p w14:paraId="59CFD63D" w14:textId="32937F49" w:rsidR="0063585C" w:rsidRPr="00B50CAA" w:rsidRDefault="00630A92" w:rsidP="00630A92">
      <w:pPr>
        <w:spacing w:after="0"/>
        <w:ind w:firstLine="0"/>
        <w:jc w:val="center"/>
      </w:pPr>
      <w:r>
        <w:t>BUDAPEST, 20</w:t>
      </w:r>
      <w:r w:rsidR="00ED4764">
        <w:t>21</w:t>
      </w:r>
      <w:r w:rsidR="0063585C" w:rsidRPr="00267677">
        <w:fldChar w:fldCharType="begin"/>
      </w:r>
      <w:r w:rsidR="0063585C" w:rsidRPr="00B50CAA">
        <w:instrText xml:space="preserve"> SUBJECT  \* MERGEFORMAT </w:instrText>
      </w:r>
      <w:r w:rsidR="0063585C" w:rsidRPr="00267677">
        <w:fldChar w:fldCharType="end"/>
      </w:r>
    </w:p>
    <w:p w14:paraId="7189FAF6" w14:textId="77777777" w:rsidR="00E55AF9" w:rsidRDefault="00730B3C" w:rsidP="00E55AF9">
      <w:pPr>
        <w:ind w:firstLine="0"/>
        <w:rPr>
          <w:noProof/>
        </w:rPr>
      </w:pPr>
      <w:r>
        <w:fldChar w:fldCharType="begin"/>
      </w:r>
      <w:r>
        <w:instrText xml:space="preserve"> TOC \o "1-3" \h \z \u </w:instrText>
      </w:r>
      <w:r>
        <w:fldChar w:fldCharType="separate"/>
      </w:r>
    </w:p>
    <w:sdt>
      <w:sdtPr>
        <w:rPr>
          <w:rFonts w:cs="Times New Roman"/>
          <w:b w:val="0"/>
          <w:bCs w:val="0"/>
          <w:kern w:val="0"/>
          <w:sz w:val="24"/>
          <w:szCs w:val="24"/>
        </w:rPr>
        <w:id w:val="-278723338"/>
        <w:docPartObj>
          <w:docPartGallery w:val="Table of Contents"/>
          <w:docPartUnique/>
        </w:docPartObj>
      </w:sdtPr>
      <w:sdtEndPr/>
      <w:sdtContent>
        <w:p w14:paraId="556D9292" w14:textId="63CFA763" w:rsidR="00E55AF9" w:rsidRDefault="00E55AF9" w:rsidP="00E55AF9">
          <w:pPr>
            <w:pStyle w:val="Fejezetcmtartalomjegyzknlkl"/>
          </w:pPr>
          <w:r>
            <w:t>Tartalomjegyzék</w:t>
          </w:r>
        </w:p>
        <w:p w14:paraId="3FD0CF96" w14:textId="6B28F491" w:rsidR="00E55AF9" w:rsidRDefault="00E55AF9">
          <w:pPr>
            <w:pStyle w:val="TJ1"/>
            <w:rPr>
              <w:rFonts w:asciiTheme="minorHAnsi" w:eastAsiaTheme="minorEastAsia" w:hAnsiTheme="minorHAnsi" w:cstheme="minorBidi"/>
              <w:b w:val="0"/>
              <w:noProof/>
              <w:sz w:val="22"/>
              <w:szCs w:val="22"/>
              <w:lang w:eastAsia="hu-HU"/>
            </w:rPr>
          </w:pPr>
          <w:r>
            <w:rPr>
              <w:noProof/>
            </w:rPr>
            <w:fldChar w:fldCharType="begin"/>
          </w:r>
          <w:r>
            <w:rPr>
              <w:noProof/>
            </w:rPr>
            <w:instrText xml:space="preserve"> TOC \o "1-3" \h \z \u </w:instrText>
          </w:r>
          <w:r>
            <w:rPr>
              <w:noProof/>
            </w:rPr>
            <w:fldChar w:fldCharType="separate"/>
          </w:r>
          <w:hyperlink w:anchor="_Toc83751673" w:history="1">
            <w:r w:rsidRPr="009E757A">
              <w:rPr>
                <w:rStyle w:val="Hiperhivatkozs"/>
                <w:noProof/>
              </w:rPr>
              <w:t>Összefoglaló</w:t>
            </w:r>
            <w:r>
              <w:rPr>
                <w:noProof/>
                <w:webHidden/>
              </w:rPr>
              <w:tab/>
            </w:r>
            <w:r>
              <w:rPr>
                <w:noProof/>
                <w:webHidden/>
              </w:rPr>
              <w:fldChar w:fldCharType="begin"/>
            </w:r>
            <w:r>
              <w:rPr>
                <w:noProof/>
                <w:webHidden/>
              </w:rPr>
              <w:instrText xml:space="preserve"> PAGEREF _Toc83751673 \h </w:instrText>
            </w:r>
            <w:r>
              <w:rPr>
                <w:noProof/>
                <w:webHidden/>
              </w:rPr>
            </w:r>
            <w:r>
              <w:rPr>
                <w:noProof/>
                <w:webHidden/>
              </w:rPr>
              <w:fldChar w:fldCharType="separate"/>
            </w:r>
            <w:r>
              <w:rPr>
                <w:noProof/>
                <w:webHidden/>
              </w:rPr>
              <w:t>7</w:t>
            </w:r>
            <w:r>
              <w:rPr>
                <w:noProof/>
                <w:webHidden/>
              </w:rPr>
              <w:fldChar w:fldCharType="end"/>
            </w:r>
          </w:hyperlink>
        </w:p>
        <w:p w14:paraId="48B8836F" w14:textId="09018E6F" w:rsidR="00E55AF9" w:rsidRDefault="002316CF">
          <w:pPr>
            <w:pStyle w:val="TJ1"/>
            <w:rPr>
              <w:rFonts w:asciiTheme="minorHAnsi" w:eastAsiaTheme="minorEastAsia" w:hAnsiTheme="minorHAnsi" w:cstheme="minorBidi"/>
              <w:b w:val="0"/>
              <w:noProof/>
              <w:sz w:val="22"/>
              <w:szCs w:val="22"/>
              <w:lang w:eastAsia="hu-HU"/>
            </w:rPr>
          </w:pPr>
          <w:hyperlink w:anchor="_Toc83751674" w:history="1">
            <w:r w:rsidR="00E55AF9" w:rsidRPr="009E757A">
              <w:rPr>
                <w:rStyle w:val="Hiperhivatkozs"/>
                <w:noProof/>
              </w:rPr>
              <w:t>Abstract</w:t>
            </w:r>
            <w:r w:rsidR="00E55AF9">
              <w:rPr>
                <w:noProof/>
                <w:webHidden/>
              </w:rPr>
              <w:tab/>
            </w:r>
            <w:r w:rsidR="00E55AF9">
              <w:rPr>
                <w:noProof/>
                <w:webHidden/>
              </w:rPr>
              <w:fldChar w:fldCharType="begin"/>
            </w:r>
            <w:r w:rsidR="00E55AF9">
              <w:rPr>
                <w:noProof/>
                <w:webHidden/>
              </w:rPr>
              <w:instrText xml:space="preserve"> PAGEREF _Toc83751674 \h </w:instrText>
            </w:r>
            <w:r w:rsidR="00E55AF9">
              <w:rPr>
                <w:noProof/>
                <w:webHidden/>
              </w:rPr>
            </w:r>
            <w:r w:rsidR="00E55AF9">
              <w:rPr>
                <w:noProof/>
                <w:webHidden/>
              </w:rPr>
              <w:fldChar w:fldCharType="separate"/>
            </w:r>
            <w:r w:rsidR="00E55AF9">
              <w:rPr>
                <w:noProof/>
                <w:webHidden/>
              </w:rPr>
              <w:t>8</w:t>
            </w:r>
            <w:r w:rsidR="00E55AF9">
              <w:rPr>
                <w:noProof/>
                <w:webHidden/>
              </w:rPr>
              <w:fldChar w:fldCharType="end"/>
            </w:r>
          </w:hyperlink>
        </w:p>
        <w:p w14:paraId="69972046" w14:textId="7BDE6DDA" w:rsidR="00E55AF9" w:rsidRDefault="002316CF">
          <w:pPr>
            <w:pStyle w:val="TJ1"/>
            <w:rPr>
              <w:rFonts w:asciiTheme="minorHAnsi" w:eastAsiaTheme="minorEastAsia" w:hAnsiTheme="minorHAnsi" w:cstheme="minorBidi"/>
              <w:b w:val="0"/>
              <w:noProof/>
              <w:sz w:val="22"/>
              <w:szCs w:val="22"/>
              <w:lang w:eastAsia="hu-HU"/>
            </w:rPr>
          </w:pPr>
          <w:hyperlink w:anchor="_Toc83751675" w:history="1">
            <w:r w:rsidR="00E55AF9" w:rsidRPr="009E757A">
              <w:rPr>
                <w:rStyle w:val="Hiperhivatkozs"/>
                <w:noProof/>
              </w:rPr>
              <w:t>1 Bevezetés</w:t>
            </w:r>
            <w:r w:rsidR="00E55AF9">
              <w:rPr>
                <w:noProof/>
                <w:webHidden/>
              </w:rPr>
              <w:tab/>
            </w:r>
            <w:r w:rsidR="00E55AF9">
              <w:rPr>
                <w:noProof/>
                <w:webHidden/>
              </w:rPr>
              <w:fldChar w:fldCharType="begin"/>
            </w:r>
            <w:r w:rsidR="00E55AF9">
              <w:rPr>
                <w:noProof/>
                <w:webHidden/>
              </w:rPr>
              <w:instrText xml:space="preserve"> PAGEREF _Toc83751675 \h </w:instrText>
            </w:r>
            <w:r w:rsidR="00E55AF9">
              <w:rPr>
                <w:noProof/>
                <w:webHidden/>
              </w:rPr>
            </w:r>
            <w:r w:rsidR="00E55AF9">
              <w:rPr>
                <w:noProof/>
                <w:webHidden/>
              </w:rPr>
              <w:fldChar w:fldCharType="separate"/>
            </w:r>
            <w:r w:rsidR="00E55AF9">
              <w:rPr>
                <w:noProof/>
                <w:webHidden/>
              </w:rPr>
              <w:t>9</w:t>
            </w:r>
            <w:r w:rsidR="00E55AF9">
              <w:rPr>
                <w:noProof/>
                <w:webHidden/>
              </w:rPr>
              <w:fldChar w:fldCharType="end"/>
            </w:r>
          </w:hyperlink>
        </w:p>
        <w:p w14:paraId="65BE0D4C" w14:textId="0F0C1964"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676" w:history="1">
            <w:r w:rsidR="00E55AF9" w:rsidRPr="009E757A">
              <w:rPr>
                <w:rStyle w:val="Hiperhivatkozs"/>
                <w:noProof/>
              </w:rPr>
              <w:t>1.1 Frissítsd a dokumentumot</w:t>
            </w:r>
            <w:r w:rsidR="00E55AF9">
              <w:rPr>
                <w:noProof/>
                <w:webHidden/>
              </w:rPr>
              <w:tab/>
            </w:r>
            <w:r w:rsidR="00E55AF9">
              <w:rPr>
                <w:noProof/>
                <w:webHidden/>
              </w:rPr>
              <w:fldChar w:fldCharType="begin"/>
            </w:r>
            <w:r w:rsidR="00E55AF9">
              <w:rPr>
                <w:noProof/>
                <w:webHidden/>
              </w:rPr>
              <w:instrText xml:space="preserve"> PAGEREF _Toc83751676 \h </w:instrText>
            </w:r>
            <w:r w:rsidR="00E55AF9">
              <w:rPr>
                <w:noProof/>
                <w:webHidden/>
              </w:rPr>
            </w:r>
            <w:r w:rsidR="00E55AF9">
              <w:rPr>
                <w:noProof/>
                <w:webHidden/>
              </w:rPr>
              <w:fldChar w:fldCharType="separate"/>
            </w:r>
            <w:r w:rsidR="00E55AF9">
              <w:rPr>
                <w:noProof/>
                <w:webHidden/>
              </w:rPr>
              <w:t>9</w:t>
            </w:r>
            <w:r w:rsidR="00E55AF9">
              <w:rPr>
                <w:noProof/>
                <w:webHidden/>
              </w:rPr>
              <w:fldChar w:fldCharType="end"/>
            </w:r>
          </w:hyperlink>
        </w:p>
        <w:p w14:paraId="4710FDB7" w14:textId="77ACF30C"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677" w:history="1">
            <w:r w:rsidR="00E55AF9" w:rsidRPr="009E757A">
              <w:rPr>
                <w:rStyle w:val="Hiperhivatkozs"/>
                <w:noProof/>
              </w:rPr>
              <w:t>1.2 Szakdolgozat, vagy diplomaterv</w:t>
            </w:r>
            <w:r w:rsidR="00E55AF9">
              <w:rPr>
                <w:noProof/>
                <w:webHidden/>
              </w:rPr>
              <w:tab/>
            </w:r>
            <w:r w:rsidR="00E55AF9">
              <w:rPr>
                <w:noProof/>
                <w:webHidden/>
              </w:rPr>
              <w:fldChar w:fldCharType="begin"/>
            </w:r>
            <w:r w:rsidR="00E55AF9">
              <w:rPr>
                <w:noProof/>
                <w:webHidden/>
              </w:rPr>
              <w:instrText xml:space="preserve"> PAGEREF _Toc83751677 \h </w:instrText>
            </w:r>
            <w:r w:rsidR="00E55AF9">
              <w:rPr>
                <w:noProof/>
                <w:webHidden/>
              </w:rPr>
            </w:r>
            <w:r w:rsidR="00E55AF9">
              <w:rPr>
                <w:noProof/>
                <w:webHidden/>
              </w:rPr>
              <w:fldChar w:fldCharType="separate"/>
            </w:r>
            <w:r w:rsidR="00E55AF9">
              <w:rPr>
                <w:noProof/>
                <w:webHidden/>
              </w:rPr>
              <w:t>10</w:t>
            </w:r>
            <w:r w:rsidR="00E55AF9">
              <w:rPr>
                <w:noProof/>
                <w:webHidden/>
              </w:rPr>
              <w:fldChar w:fldCharType="end"/>
            </w:r>
          </w:hyperlink>
        </w:p>
        <w:p w14:paraId="71E23EE7" w14:textId="12084F00"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678" w:history="1">
            <w:r w:rsidR="00E55AF9" w:rsidRPr="009E757A">
              <w:rPr>
                <w:rStyle w:val="Hiperhivatkozs"/>
                <w:noProof/>
              </w:rPr>
              <w:t>1.3 Témaválasztás</w:t>
            </w:r>
            <w:r w:rsidR="00E55AF9">
              <w:rPr>
                <w:noProof/>
                <w:webHidden/>
              </w:rPr>
              <w:tab/>
            </w:r>
            <w:r w:rsidR="00E55AF9">
              <w:rPr>
                <w:noProof/>
                <w:webHidden/>
              </w:rPr>
              <w:fldChar w:fldCharType="begin"/>
            </w:r>
            <w:r w:rsidR="00E55AF9">
              <w:rPr>
                <w:noProof/>
                <w:webHidden/>
              </w:rPr>
              <w:instrText xml:space="preserve"> PAGEREF _Toc83751678 \h </w:instrText>
            </w:r>
            <w:r w:rsidR="00E55AF9">
              <w:rPr>
                <w:noProof/>
                <w:webHidden/>
              </w:rPr>
            </w:r>
            <w:r w:rsidR="00E55AF9">
              <w:rPr>
                <w:noProof/>
                <w:webHidden/>
              </w:rPr>
              <w:fldChar w:fldCharType="separate"/>
            </w:r>
            <w:r w:rsidR="00E55AF9">
              <w:rPr>
                <w:noProof/>
                <w:webHidden/>
              </w:rPr>
              <w:t>10</w:t>
            </w:r>
            <w:r w:rsidR="00E55AF9">
              <w:rPr>
                <w:noProof/>
                <w:webHidden/>
              </w:rPr>
              <w:fldChar w:fldCharType="end"/>
            </w:r>
          </w:hyperlink>
        </w:p>
        <w:p w14:paraId="0F941390" w14:textId="0E88B817" w:rsidR="00E55AF9" w:rsidRDefault="002316CF">
          <w:pPr>
            <w:pStyle w:val="TJ1"/>
            <w:rPr>
              <w:rFonts w:asciiTheme="minorHAnsi" w:eastAsiaTheme="minorEastAsia" w:hAnsiTheme="minorHAnsi" w:cstheme="minorBidi"/>
              <w:b w:val="0"/>
              <w:noProof/>
              <w:sz w:val="22"/>
              <w:szCs w:val="22"/>
              <w:lang w:eastAsia="hu-HU"/>
            </w:rPr>
          </w:pPr>
          <w:hyperlink w:anchor="_Toc83751679" w:history="1">
            <w:r w:rsidR="00E55AF9" w:rsidRPr="009E757A">
              <w:rPr>
                <w:rStyle w:val="Hiperhivatkozs"/>
                <w:noProof/>
              </w:rPr>
              <w:t>2 Elméleti háttér</w:t>
            </w:r>
            <w:r w:rsidR="00E55AF9">
              <w:rPr>
                <w:noProof/>
                <w:webHidden/>
              </w:rPr>
              <w:tab/>
            </w:r>
            <w:r w:rsidR="00E55AF9">
              <w:rPr>
                <w:noProof/>
                <w:webHidden/>
              </w:rPr>
              <w:fldChar w:fldCharType="begin"/>
            </w:r>
            <w:r w:rsidR="00E55AF9">
              <w:rPr>
                <w:noProof/>
                <w:webHidden/>
              </w:rPr>
              <w:instrText xml:space="preserve"> PAGEREF _Toc83751679 \h </w:instrText>
            </w:r>
            <w:r w:rsidR="00E55AF9">
              <w:rPr>
                <w:noProof/>
                <w:webHidden/>
              </w:rPr>
            </w:r>
            <w:r w:rsidR="00E55AF9">
              <w:rPr>
                <w:noProof/>
                <w:webHidden/>
              </w:rPr>
              <w:fldChar w:fldCharType="separate"/>
            </w:r>
            <w:r w:rsidR="00E55AF9">
              <w:rPr>
                <w:noProof/>
                <w:webHidden/>
              </w:rPr>
              <w:t>11</w:t>
            </w:r>
            <w:r w:rsidR="00E55AF9">
              <w:rPr>
                <w:noProof/>
                <w:webHidden/>
              </w:rPr>
              <w:fldChar w:fldCharType="end"/>
            </w:r>
          </w:hyperlink>
        </w:p>
        <w:p w14:paraId="3EBF47AA" w14:textId="756E14EC"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680" w:history="1">
            <w:r w:rsidR="00E55AF9" w:rsidRPr="009E757A">
              <w:rPr>
                <w:rStyle w:val="Hiperhivatkozs"/>
                <w:noProof/>
              </w:rPr>
              <w:t>2.1 Korábbi megoldások</w:t>
            </w:r>
            <w:r w:rsidR="00E55AF9">
              <w:rPr>
                <w:noProof/>
                <w:webHidden/>
              </w:rPr>
              <w:tab/>
            </w:r>
            <w:r w:rsidR="00E55AF9">
              <w:rPr>
                <w:noProof/>
                <w:webHidden/>
              </w:rPr>
              <w:fldChar w:fldCharType="begin"/>
            </w:r>
            <w:r w:rsidR="00E55AF9">
              <w:rPr>
                <w:noProof/>
                <w:webHidden/>
              </w:rPr>
              <w:instrText xml:space="preserve"> PAGEREF _Toc83751680 \h </w:instrText>
            </w:r>
            <w:r w:rsidR="00E55AF9">
              <w:rPr>
                <w:noProof/>
                <w:webHidden/>
              </w:rPr>
            </w:r>
            <w:r w:rsidR="00E55AF9">
              <w:rPr>
                <w:noProof/>
                <w:webHidden/>
              </w:rPr>
              <w:fldChar w:fldCharType="separate"/>
            </w:r>
            <w:r w:rsidR="00E55AF9">
              <w:rPr>
                <w:noProof/>
                <w:webHidden/>
              </w:rPr>
              <w:t>11</w:t>
            </w:r>
            <w:r w:rsidR="00E55AF9">
              <w:rPr>
                <w:noProof/>
                <w:webHidden/>
              </w:rPr>
              <w:fldChar w:fldCharType="end"/>
            </w:r>
          </w:hyperlink>
        </w:p>
        <w:p w14:paraId="4B2D221E" w14:textId="09F99198"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81" w:history="1">
            <w:r w:rsidR="00E55AF9" w:rsidRPr="009E757A">
              <w:rPr>
                <w:rStyle w:val="Hiperhivatkozs"/>
                <w:noProof/>
              </w:rPr>
              <w:t>2.1.1 Wavenet</w:t>
            </w:r>
            <w:r w:rsidR="00E55AF9">
              <w:rPr>
                <w:noProof/>
                <w:webHidden/>
              </w:rPr>
              <w:tab/>
            </w:r>
            <w:r w:rsidR="00E55AF9">
              <w:rPr>
                <w:noProof/>
                <w:webHidden/>
              </w:rPr>
              <w:fldChar w:fldCharType="begin"/>
            </w:r>
            <w:r w:rsidR="00E55AF9">
              <w:rPr>
                <w:noProof/>
                <w:webHidden/>
              </w:rPr>
              <w:instrText xml:space="preserve"> PAGEREF _Toc83751681 \h </w:instrText>
            </w:r>
            <w:r w:rsidR="00E55AF9">
              <w:rPr>
                <w:noProof/>
                <w:webHidden/>
              </w:rPr>
            </w:r>
            <w:r w:rsidR="00E55AF9">
              <w:rPr>
                <w:noProof/>
                <w:webHidden/>
              </w:rPr>
              <w:fldChar w:fldCharType="separate"/>
            </w:r>
            <w:r w:rsidR="00E55AF9">
              <w:rPr>
                <w:noProof/>
                <w:webHidden/>
              </w:rPr>
              <w:t>11</w:t>
            </w:r>
            <w:r w:rsidR="00E55AF9">
              <w:rPr>
                <w:noProof/>
                <w:webHidden/>
              </w:rPr>
              <w:fldChar w:fldCharType="end"/>
            </w:r>
          </w:hyperlink>
        </w:p>
        <w:p w14:paraId="1D82BF2E" w14:textId="025424BE"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82" w:history="1">
            <w:r w:rsidR="00E55AF9" w:rsidRPr="009E757A">
              <w:rPr>
                <w:rStyle w:val="Hiperhivatkozs"/>
                <w:noProof/>
              </w:rPr>
              <w:t>2.1.2 SampleRNN</w:t>
            </w:r>
            <w:r w:rsidR="00E55AF9">
              <w:rPr>
                <w:noProof/>
                <w:webHidden/>
              </w:rPr>
              <w:tab/>
            </w:r>
            <w:r w:rsidR="00E55AF9">
              <w:rPr>
                <w:noProof/>
                <w:webHidden/>
              </w:rPr>
              <w:fldChar w:fldCharType="begin"/>
            </w:r>
            <w:r w:rsidR="00E55AF9">
              <w:rPr>
                <w:noProof/>
                <w:webHidden/>
              </w:rPr>
              <w:instrText xml:space="preserve"> PAGEREF _Toc83751682 \h </w:instrText>
            </w:r>
            <w:r w:rsidR="00E55AF9">
              <w:rPr>
                <w:noProof/>
                <w:webHidden/>
              </w:rPr>
            </w:r>
            <w:r w:rsidR="00E55AF9">
              <w:rPr>
                <w:noProof/>
                <w:webHidden/>
              </w:rPr>
              <w:fldChar w:fldCharType="separate"/>
            </w:r>
            <w:r w:rsidR="00E55AF9">
              <w:rPr>
                <w:noProof/>
                <w:webHidden/>
              </w:rPr>
              <w:t>11</w:t>
            </w:r>
            <w:r w:rsidR="00E55AF9">
              <w:rPr>
                <w:noProof/>
                <w:webHidden/>
              </w:rPr>
              <w:fldChar w:fldCharType="end"/>
            </w:r>
          </w:hyperlink>
        </w:p>
        <w:p w14:paraId="3BECF8DD" w14:textId="61E2BB76"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83" w:history="1">
            <w:r w:rsidR="00E55AF9" w:rsidRPr="009E757A">
              <w:rPr>
                <w:rStyle w:val="Hiperhivatkozs"/>
                <w:noProof/>
              </w:rPr>
              <w:t>2.1.3 Magenta NSynth</w:t>
            </w:r>
            <w:r w:rsidR="00E55AF9">
              <w:rPr>
                <w:noProof/>
                <w:webHidden/>
              </w:rPr>
              <w:tab/>
            </w:r>
            <w:r w:rsidR="00E55AF9">
              <w:rPr>
                <w:noProof/>
                <w:webHidden/>
              </w:rPr>
              <w:fldChar w:fldCharType="begin"/>
            </w:r>
            <w:r w:rsidR="00E55AF9">
              <w:rPr>
                <w:noProof/>
                <w:webHidden/>
              </w:rPr>
              <w:instrText xml:space="preserve"> PAGEREF _Toc83751683 \h </w:instrText>
            </w:r>
            <w:r w:rsidR="00E55AF9">
              <w:rPr>
                <w:noProof/>
                <w:webHidden/>
              </w:rPr>
            </w:r>
            <w:r w:rsidR="00E55AF9">
              <w:rPr>
                <w:noProof/>
                <w:webHidden/>
              </w:rPr>
              <w:fldChar w:fldCharType="separate"/>
            </w:r>
            <w:r w:rsidR="00E55AF9">
              <w:rPr>
                <w:noProof/>
                <w:webHidden/>
              </w:rPr>
              <w:t>11</w:t>
            </w:r>
            <w:r w:rsidR="00E55AF9">
              <w:rPr>
                <w:noProof/>
                <w:webHidden/>
              </w:rPr>
              <w:fldChar w:fldCharType="end"/>
            </w:r>
          </w:hyperlink>
        </w:p>
        <w:p w14:paraId="0D14161F" w14:textId="42F8DB9D"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84" w:history="1">
            <w:r w:rsidR="00E55AF9" w:rsidRPr="009E757A">
              <w:rPr>
                <w:rStyle w:val="Hiperhivatkozs"/>
                <w:noProof/>
              </w:rPr>
              <w:t>2.1.4 Performance RNN</w:t>
            </w:r>
            <w:r w:rsidR="00E55AF9">
              <w:rPr>
                <w:noProof/>
                <w:webHidden/>
              </w:rPr>
              <w:tab/>
            </w:r>
            <w:r w:rsidR="00E55AF9">
              <w:rPr>
                <w:noProof/>
                <w:webHidden/>
              </w:rPr>
              <w:fldChar w:fldCharType="begin"/>
            </w:r>
            <w:r w:rsidR="00E55AF9">
              <w:rPr>
                <w:noProof/>
                <w:webHidden/>
              </w:rPr>
              <w:instrText xml:space="preserve"> PAGEREF _Toc83751684 \h </w:instrText>
            </w:r>
            <w:r w:rsidR="00E55AF9">
              <w:rPr>
                <w:noProof/>
                <w:webHidden/>
              </w:rPr>
            </w:r>
            <w:r w:rsidR="00E55AF9">
              <w:rPr>
                <w:noProof/>
                <w:webHidden/>
              </w:rPr>
              <w:fldChar w:fldCharType="separate"/>
            </w:r>
            <w:r w:rsidR="00E55AF9">
              <w:rPr>
                <w:noProof/>
                <w:webHidden/>
              </w:rPr>
              <w:t>11</w:t>
            </w:r>
            <w:r w:rsidR="00E55AF9">
              <w:rPr>
                <w:noProof/>
                <w:webHidden/>
              </w:rPr>
              <w:fldChar w:fldCharType="end"/>
            </w:r>
          </w:hyperlink>
        </w:p>
        <w:p w14:paraId="56A162F3" w14:textId="11DAB480"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85" w:history="1">
            <w:r w:rsidR="00E55AF9" w:rsidRPr="009E757A">
              <w:rPr>
                <w:rStyle w:val="Hiperhivatkozs"/>
                <w:noProof/>
              </w:rPr>
              <w:t>2.1.5 MusicVAE</w:t>
            </w:r>
            <w:r w:rsidR="00E55AF9">
              <w:rPr>
                <w:noProof/>
                <w:webHidden/>
              </w:rPr>
              <w:tab/>
            </w:r>
            <w:r w:rsidR="00E55AF9">
              <w:rPr>
                <w:noProof/>
                <w:webHidden/>
              </w:rPr>
              <w:fldChar w:fldCharType="begin"/>
            </w:r>
            <w:r w:rsidR="00E55AF9">
              <w:rPr>
                <w:noProof/>
                <w:webHidden/>
              </w:rPr>
              <w:instrText xml:space="preserve"> PAGEREF _Toc83751685 \h </w:instrText>
            </w:r>
            <w:r w:rsidR="00E55AF9">
              <w:rPr>
                <w:noProof/>
                <w:webHidden/>
              </w:rPr>
            </w:r>
            <w:r w:rsidR="00E55AF9">
              <w:rPr>
                <w:noProof/>
                <w:webHidden/>
              </w:rPr>
              <w:fldChar w:fldCharType="separate"/>
            </w:r>
            <w:r w:rsidR="00E55AF9">
              <w:rPr>
                <w:noProof/>
                <w:webHidden/>
              </w:rPr>
              <w:t>11</w:t>
            </w:r>
            <w:r w:rsidR="00E55AF9">
              <w:rPr>
                <w:noProof/>
                <w:webHidden/>
              </w:rPr>
              <w:fldChar w:fldCharType="end"/>
            </w:r>
          </w:hyperlink>
        </w:p>
        <w:p w14:paraId="085DED41" w14:textId="770DAD68"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86" w:history="1">
            <w:r w:rsidR="00E55AF9" w:rsidRPr="009E757A">
              <w:rPr>
                <w:rStyle w:val="Hiperhivatkozs"/>
                <w:noProof/>
              </w:rPr>
              <w:t>2.1.6 MuseGAN</w:t>
            </w:r>
            <w:r w:rsidR="00E55AF9">
              <w:rPr>
                <w:noProof/>
                <w:webHidden/>
              </w:rPr>
              <w:tab/>
            </w:r>
            <w:r w:rsidR="00E55AF9">
              <w:rPr>
                <w:noProof/>
                <w:webHidden/>
              </w:rPr>
              <w:fldChar w:fldCharType="begin"/>
            </w:r>
            <w:r w:rsidR="00E55AF9">
              <w:rPr>
                <w:noProof/>
                <w:webHidden/>
              </w:rPr>
              <w:instrText xml:space="preserve"> PAGEREF _Toc83751686 \h </w:instrText>
            </w:r>
            <w:r w:rsidR="00E55AF9">
              <w:rPr>
                <w:noProof/>
                <w:webHidden/>
              </w:rPr>
            </w:r>
            <w:r w:rsidR="00E55AF9">
              <w:rPr>
                <w:noProof/>
                <w:webHidden/>
              </w:rPr>
              <w:fldChar w:fldCharType="separate"/>
            </w:r>
            <w:r w:rsidR="00E55AF9">
              <w:rPr>
                <w:noProof/>
                <w:webHidden/>
              </w:rPr>
              <w:t>12</w:t>
            </w:r>
            <w:r w:rsidR="00E55AF9">
              <w:rPr>
                <w:noProof/>
                <w:webHidden/>
              </w:rPr>
              <w:fldChar w:fldCharType="end"/>
            </w:r>
          </w:hyperlink>
        </w:p>
        <w:p w14:paraId="16639C73" w14:textId="5576AA55"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87" w:history="1">
            <w:r w:rsidR="00E55AF9" w:rsidRPr="009E757A">
              <w:rPr>
                <w:rStyle w:val="Hiperhivatkozs"/>
                <w:noProof/>
              </w:rPr>
              <w:t>2.1.7 Wave2MIDI2Wave</w:t>
            </w:r>
            <w:r w:rsidR="00E55AF9">
              <w:rPr>
                <w:noProof/>
                <w:webHidden/>
              </w:rPr>
              <w:tab/>
            </w:r>
            <w:r w:rsidR="00E55AF9">
              <w:rPr>
                <w:noProof/>
                <w:webHidden/>
              </w:rPr>
              <w:fldChar w:fldCharType="begin"/>
            </w:r>
            <w:r w:rsidR="00E55AF9">
              <w:rPr>
                <w:noProof/>
                <w:webHidden/>
              </w:rPr>
              <w:instrText xml:space="preserve"> PAGEREF _Toc83751687 \h </w:instrText>
            </w:r>
            <w:r w:rsidR="00E55AF9">
              <w:rPr>
                <w:noProof/>
                <w:webHidden/>
              </w:rPr>
            </w:r>
            <w:r w:rsidR="00E55AF9">
              <w:rPr>
                <w:noProof/>
                <w:webHidden/>
              </w:rPr>
              <w:fldChar w:fldCharType="separate"/>
            </w:r>
            <w:r w:rsidR="00E55AF9">
              <w:rPr>
                <w:noProof/>
                <w:webHidden/>
              </w:rPr>
              <w:t>12</w:t>
            </w:r>
            <w:r w:rsidR="00E55AF9">
              <w:rPr>
                <w:noProof/>
                <w:webHidden/>
              </w:rPr>
              <w:fldChar w:fldCharType="end"/>
            </w:r>
          </w:hyperlink>
        </w:p>
        <w:p w14:paraId="0675A659" w14:textId="4B1D7FC0"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88" w:history="1">
            <w:r w:rsidR="00E55AF9" w:rsidRPr="009E757A">
              <w:rPr>
                <w:rStyle w:val="Hiperhivatkozs"/>
                <w:noProof/>
              </w:rPr>
              <w:t>2.1.8 Music Transformer</w:t>
            </w:r>
            <w:r w:rsidR="00E55AF9">
              <w:rPr>
                <w:noProof/>
                <w:webHidden/>
              </w:rPr>
              <w:tab/>
            </w:r>
            <w:r w:rsidR="00E55AF9">
              <w:rPr>
                <w:noProof/>
                <w:webHidden/>
              </w:rPr>
              <w:fldChar w:fldCharType="begin"/>
            </w:r>
            <w:r w:rsidR="00E55AF9">
              <w:rPr>
                <w:noProof/>
                <w:webHidden/>
              </w:rPr>
              <w:instrText xml:space="preserve"> PAGEREF _Toc83751688 \h </w:instrText>
            </w:r>
            <w:r w:rsidR="00E55AF9">
              <w:rPr>
                <w:noProof/>
                <w:webHidden/>
              </w:rPr>
            </w:r>
            <w:r w:rsidR="00E55AF9">
              <w:rPr>
                <w:noProof/>
                <w:webHidden/>
              </w:rPr>
              <w:fldChar w:fldCharType="separate"/>
            </w:r>
            <w:r w:rsidR="00E55AF9">
              <w:rPr>
                <w:noProof/>
                <w:webHidden/>
              </w:rPr>
              <w:t>12</w:t>
            </w:r>
            <w:r w:rsidR="00E55AF9">
              <w:rPr>
                <w:noProof/>
                <w:webHidden/>
              </w:rPr>
              <w:fldChar w:fldCharType="end"/>
            </w:r>
          </w:hyperlink>
        </w:p>
        <w:p w14:paraId="6A7B4B25" w14:textId="26E7E220"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89" w:history="1">
            <w:r w:rsidR="00E55AF9" w:rsidRPr="009E757A">
              <w:rPr>
                <w:rStyle w:val="Hiperhivatkozs"/>
                <w:noProof/>
              </w:rPr>
              <w:t>2.1.9 GANSynth</w:t>
            </w:r>
            <w:r w:rsidR="00E55AF9">
              <w:rPr>
                <w:noProof/>
                <w:webHidden/>
              </w:rPr>
              <w:tab/>
            </w:r>
            <w:r w:rsidR="00E55AF9">
              <w:rPr>
                <w:noProof/>
                <w:webHidden/>
              </w:rPr>
              <w:fldChar w:fldCharType="begin"/>
            </w:r>
            <w:r w:rsidR="00E55AF9">
              <w:rPr>
                <w:noProof/>
                <w:webHidden/>
              </w:rPr>
              <w:instrText xml:space="preserve"> PAGEREF _Toc83751689 \h </w:instrText>
            </w:r>
            <w:r w:rsidR="00E55AF9">
              <w:rPr>
                <w:noProof/>
                <w:webHidden/>
              </w:rPr>
            </w:r>
            <w:r w:rsidR="00E55AF9">
              <w:rPr>
                <w:noProof/>
                <w:webHidden/>
              </w:rPr>
              <w:fldChar w:fldCharType="separate"/>
            </w:r>
            <w:r w:rsidR="00E55AF9">
              <w:rPr>
                <w:noProof/>
                <w:webHidden/>
              </w:rPr>
              <w:t>12</w:t>
            </w:r>
            <w:r w:rsidR="00E55AF9">
              <w:rPr>
                <w:noProof/>
                <w:webHidden/>
              </w:rPr>
              <w:fldChar w:fldCharType="end"/>
            </w:r>
          </w:hyperlink>
        </w:p>
        <w:p w14:paraId="16FEA7BB" w14:textId="6A85AEAF"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90" w:history="1">
            <w:r w:rsidR="00E55AF9" w:rsidRPr="009E757A">
              <w:rPr>
                <w:rStyle w:val="Hiperhivatkozs"/>
                <w:noProof/>
              </w:rPr>
              <w:t>2.1.10 MuseNet</w:t>
            </w:r>
            <w:r w:rsidR="00E55AF9">
              <w:rPr>
                <w:noProof/>
                <w:webHidden/>
              </w:rPr>
              <w:tab/>
            </w:r>
            <w:r w:rsidR="00E55AF9">
              <w:rPr>
                <w:noProof/>
                <w:webHidden/>
              </w:rPr>
              <w:fldChar w:fldCharType="begin"/>
            </w:r>
            <w:r w:rsidR="00E55AF9">
              <w:rPr>
                <w:noProof/>
                <w:webHidden/>
              </w:rPr>
              <w:instrText xml:space="preserve"> PAGEREF _Toc83751690 \h </w:instrText>
            </w:r>
            <w:r w:rsidR="00E55AF9">
              <w:rPr>
                <w:noProof/>
                <w:webHidden/>
              </w:rPr>
            </w:r>
            <w:r w:rsidR="00E55AF9">
              <w:rPr>
                <w:noProof/>
                <w:webHidden/>
              </w:rPr>
              <w:fldChar w:fldCharType="separate"/>
            </w:r>
            <w:r w:rsidR="00E55AF9">
              <w:rPr>
                <w:noProof/>
                <w:webHidden/>
              </w:rPr>
              <w:t>12</w:t>
            </w:r>
            <w:r w:rsidR="00E55AF9">
              <w:rPr>
                <w:noProof/>
                <w:webHidden/>
              </w:rPr>
              <w:fldChar w:fldCharType="end"/>
            </w:r>
          </w:hyperlink>
        </w:p>
        <w:p w14:paraId="427569E1" w14:textId="7115596B"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91" w:history="1">
            <w:r w:rsidR="00E55AF9" w:rsidRPr="009E757A">
              <w:rPr>
                <w:rStyle w:val="Hiperhivatkozs"/>
                <w:noProof/>
              </w:rPr>
              <w:t>2.1.11 JukeBox</w:t>
            </w:r>
            <w:r w:rsidR="00E55AF9">
              <w:rPr>
                <w:noProof/>
                <w:webHidden/>
              </w:rPr>
              <w:tab/>
            </w:r>
            <w:r w:rsidR="00E55AF9">
              <w:rPr>
                <w:noProof/>
                <w:webHidden/>
              </w:rPr>
              <w:fldChar w:fldCharType="begin"/>
            </w:r>
            <w:r w:rsidR="00E55AF9">
              <w:rPr>
                <w:noProof/>
                <w:webHidden/>
              </w:rPr>
              <w:instrText xml:space="preserve"> PAGEREF _Toc83751691 \h </w:instrText>
            </w:r>
            <w:r w:rsidR="00E55AF9">
              <w:rPr>
                <w:noProof/>
                <w:webHidden/>
              </w:rPr>
            </w:r>
            <w:r w:rsidR="00E55AF9">
              <w:rPr>
                <w:noProof/>
                <w:webHidden/>
              </w:rPr>
              <w:fldChar w:fldCharType="separate"/>
            </w:r>
            <w:r w:rsidR="00E55AF9">
              <w:rPr>
                <w:noProof/>
                <w:webHidden/>
              </w:rPr>
              <w:t>12</w:t>
            </w:r>
            <w:r w:rsidR="00E55AF9">
              <w:rPr>
                <w:noProof/>
                <w:webHidden/>
              </w:rPr>
              <w:fldChar w:fldCharType="end"/>
            </w:r>
          </w:hyperlink>
        </w:p>
        <w:p w14:paraId="2D6BB861" w14:textId="3794EEC9" w:rsidR="00E55AF9" w:rsidRDefault="002316CF">
          <w:pPr>
            <w:pStyle w:val="TJ1"/>
            <w:rPr>
              <w:rFonts w:asciiTheme="minorHAnsi" w:eastAsiaTheme="minorEastAsia" w:hAnsiTheme="minorHAnsi" w:cstheme="minorBidi"/>
              <w:b w:val="0"/>
              <w:noProof/>
              <w:sz w:val="22"/>
              <w:szCs w:val="22"/>
              <w:lang w:eastAsia="hu-HU"/>
            </w:rPr>
          </w:pPr>
          <w:hyperlink w:anchor="_Toc83751692" w:history="1">
            <w:r w:rsidR="00E55AF9" w:rsidRPr="009E757A">
              <w:rPr>
                <w:rStyle w:val="Hiperhivatkozs"/>
                <w:noProof/>
              </w:rPr>
              <w:t>3 Technológiai háttér</w:t>
            </w:r>
            <w:r w:rsidR="00E55AF9">
              <w:rPr>
                <w:noProof/>
                <w:webHidden/>
              </w:rPr>
              <w:tab/>
            </w:r>
            <w:r w:rsidR="00E55AF9">
              <w:rPr>
                <w:noProof/>
                <w:webHidden/>
              </w:rPr>
              <w:fldChar w:fldCharType="begin"/>
            </w:r>
            <w:r w:rsidR="00E55AF9">
              <w:rPr>
                <w:noProof/>
                <w:webHidden/>
              </w:rPr>
              <w:instrText xml:space="preserve"> PAGEREF _Toc83751692 \h </w:instrText>
            </w:r>
            <w:r w:rsidR="00E55AF9">
              <w:rPr>
                <w:noProof/>
                <w:webHidden/>
              </w:rPr>
            </w:r>
            <w:r w:rsidR="00E55AF9">
              <w:rPr>
                <w:noProof/>
                <w:webHidden/>
              </w:rPr>
              <w:fldChar w:fldCharType="separate"/>
            </w:r>
            <w:r w:rsidR="00E55AF9">
              <w:rPr>
                <w:noProof/>
                <w:webHidden/>
              </w:rPr>
              <w:t>13</w:t>
            </w:r>
            <w:r w:rsidR="00E55AF9">
              <w:rPr>
                <w:noProof/>
                <w:webHidden/>
              </w:rPr>
              <w:fldChar w:fldCharType="end"/>
            </w:r>
          </w:hyperlink>
        </w:p>
        <w:p w14:paraId="188D1A56" w14:textId="02C070CC" w:rsidR="00E55AF9" w:rsidRDefault="002316CF">
          <w:pPr>
            <w:pStyle w:val="TJ1"/>
            <w:rPr>
              <w:rFonts w:asciiTheme="minorHAnsi" w:eastAsiaTheme="minorEastAsia" w:hAnsiTheme="minorHAnsi" w:cstheme="minorBidi"/>
              <w:b w:val="0"/>
              <w:noProof/>
              <w:sz w:val="22"/>
              <w:szCs w:val="22"/>
              <w:lang w:eastAsia="hu-HU"/>
            </w:rPr>
          </w:pPr>
          <w:hyperlink w:anchor="_Toc83751693" w:history="1">
            <w:r w:rsidR="00E55AF9" w:rsidRPr="009E757A">
              <w:rPr>
                <w:rStyle w:val="Hiperhivatkozs"/>
                <w:noProof/>
              </w:rPr>
              <w:t>4 Megvalósítás</w:t>
            </w:r>
            <w:r w:rsidR="00E55AF9">
              <w:rPr>
                <w:noProof/>
                <w:webHidden/>
              </w:rPr>
              <w:tab/>
            </w:r>
            <w:r w:rsidR="00E55AF9">
              <w:rPr>
                <w:noProof/>
                <w:webHidden/>
              </w:rPr>
              <w:fldChar w:fldCharType="begin"/>
            </w:r>
            <w:r w:rsidR="00E55AF9">
              <w:rPr>
                <w:noProof/>
                <w:webHidden/>
              </w:rPr>
              <w:instrText xml:space="preserve"> PAGEREF _Toc83751693 \h </w:instrText>
            </w:r>
            <w:r w:rsidR="00E55AF9">
              <w:rPr>
                <w:noProof/>
                <w:webHidden/>
              </w:rPr>
            </w:r>
            <w:r w:rsidR="00E55AF9">
              <w:rPr>
                <w:noProof/>
                <w:webHidden/>
              </w:rPr>
              <w:fldChar w:fldCharType="separate"/>
            </w:r>
            <w:r w:rsidR="00E55AF9">
              <w:rPr>
                <w:noProof/>
                <w:webHidden/>
              </w:rPr>
              <w:t>14</w:t>
            </w:r>
            <w:r w:rsidR="00E55AF9">
              <w:rPr>
                <w:noProof/>
                <w:webHidden/>
              </w:rPr>
              <w:fldChar w:fldCharType="end"/>
            </w:r>
          </w:hyperlink>
        </w:p>
        <w:p w14:paraId="78381873" w14:textId="33769AEF" w:rsidR="00E55AF9" w:rsidRDefault="002316CF">
          <w:pPr>
            <w:pStyle w:val="TJ1"/>
            <w:rPr>
              <w:rFonts w:asciiTheme="minorHAnsi" w:eastAsiaTheme="minorEastAsia" w:hAnsiTheme="minorHAnsi" w:cstheme="minorBidi"/>
              <w:b w:val="0"/>
              <w:noProof/>
              <w:sz w:val="22"/>
              <w:szCs w:val="22"/>
              <w:lang w:eastAsia="hu-HU"/>
            </w:rPr>
          </w:pPr>
          <w:hyperlink w:anchor="_Toc83751694" w:history="1">
            <w:r w:rsidR="00E55AF9" w:rsidRPr="009E757A">
              <w:rPr>
                <w:rStyle w:val="Hiperhivatkozs"/>
                <w:noProof/>
              </w:rPr>
              <w:t>5 Eredmények</w:t>
            </w:r>
            <w:r w:rsidR="00E55AF9">
              <w:rPr>
                <w:noProof/>
                <w:webHidden/>
              </w:rPr>
              <w:tab/>
            </w:r>
            <w:r w:rsidR="00E55AF9">
              <w:rPr>
                <w:noProof/>
                <w:webHidden/>
              </w:rPr>
              <w:fldChar w:fldCharType="begin"/>
            </w:r>
            <w:r w:rsidR="00E55AF9">
              <w:rPr>
                <w:noProof/>
                <w:webHidden/>
              </w:rPr>
              <w:instrText xml:space="preserve"> PAGEREF _Toc83751694 \h </w:instrText>
            </w:r>
            <w:r w:rsidR="00E55AF9">
              <w:rPr>
                <w:noProof/>
                <w:webHidden/>
              </w:rPr>
            </w:r>
            <w:r w:rsidR="00E55AF9">
              <w:rPr>
                <w:noProof/>
                <w:webHidden/>
              </w:rPr>
              <w:fldChar w:fldCharType="separate"/>
            </w:r>
            <w:r w:rsidR="00E55AF9">
              <w:rPr>
                <w:noProof/>
                <w:webHidden/>
              </w:rPr>
              <w:t>15</w:t>
            </w:r>
            <w:r w:rsidR="00E55AF9">
              <w:rPr>
                <w:noProof/>
                <w:webHidden/>
              </w:rPr>
              <w:fldChar w:fldCharType="end"/>
            </w:r>
          </w:hyperlink>
        </w:p>
        <w:p w14:paraId="1B0EF15C" w14:textId="0FAADC6C" w:rsidR="00E55AF9" w:rsidRDefault="002316CF">
          <w:pPr>
            <w:pStyle w:val="TJ1"/>
            <w:rPr>
              <w:rFonts w:asciiTheme="minorHAnsi" w:eastAsiaTheme="minorEastAsia" w:hAnsiTheme="minorHAnsi" w:cstheme="minorBidi"/>
              <w:b w:val="0"/>
              <w:noProof/>
              <w:sz w:val="22"/>
              <w:szCs w:val="22"/>
              <w:lang w:eastAsia="hu-HU"/>
            </w:rPr>
          </w:pPr>
          <w:hyperlink w:anchor="_Toc83751695" w:history="1">
            <w:r w:rsidR="00E55AF9" w:rsidRPr="009E757A">
              <w:rPr>
                <w:rStyle w:val="Hiperhivatkozs"/>
                <w:noProof/>
              </w:rPr>
              <w:t>6 Továbbfejlesztési lehetőségek</w:t>
            </w:r>
            <w:r w:rsidR="00E55AF9">
              <w:rPr>
                <w:noProof/>
                <w:webHidden/>
              </w:rPr>
              <w:tab/>
            </w:r>
            <w:r w:rsidR="00E55AF9">
              <w:rPr>
                <w:noProof/>
                <w:webHidden/>
              </w:rPr>
              <w:fldChar w:fldCharType="begin"/>
            </w:r>
            <w:r w:rsidR="00E55AF9">
              <w:rPr>
                <w:noProof/>
                <w:webHidden/>
              </w:rPr>
              <w:instrText xml:space="preserve"> PAGEREF _Toc83751695 \h </w:instrText>
            </w:r>
            <w:r w:rsidR="00E55AF9">
              <w:rPr>
                <w:noProof/>
                <w:webHidden/>
              </w:rPr>
            </w:r>
            <w:r w:rsidR="00E55AF9">
              <w:rPr>
                <w:noProof/>
                <w:webHidden/>
              </w:rPr>
              <w:fldChar w:fldCharType="separate"/>
            </w:r>
            <w:r w:rsidR="00E55AF9">
              <w:rPr>
                <w:noProof/>
                <w:webHidden/>
              </w:rPr>
              <w:t>16</w:t>
            </w:r>
            <w:r w:rsidR="00E55AF9">
              <w:rPr>
                <w:noProof/>
                <w:webHidden/>
              </w:rPr>
              <w:fldChar w:fldCharType="end"/>
            </w:r>
          </w:hyperlink>
        </w:p>
        <w:p w14:paraId="274E1A62" w14:textId="521B80EE" w:rsidR="00E55AF9" w:rsidRDefault="002316CF">
          <w:pPr>
            <w:pStyle w:val="TJ1"/>
            <w:rPr>
              <w:rFonts w:asciiTheme="minorHAnsi" w:eastAsiaTheme="minorEastAsia" w:hAnsiTheme="minorHAnsi" w:cstheme="minorBidi"/>
              <w:b w:val="0"/>
              <w:noProof/>
              <w:sz w:val="22"/>
              <w:szCs w:val="22"/>
              <w:lang w:eastAsia="hu-HU"/>
            </w:rPr>
          </w:pPr>
          <w:hyperlink w:anchor="_Toc83751696" w:history="1">
            <w:r w:rsidR="00E55AF9" w:rsidRPr="009E757A">
              <w:rPr>
                <w:rStyle w:val="Hiperhivatkozs"/>
                <w:noProof/>
              </w:rPr>
              <w:t>7 Összefoglalás</w:t>
            </w:r>
            <w:r w:rsidR="00E55AF9">
              <w:rPr>
                <w:noProof/>
                <w:webHidden/>
              </w:rPr>
              <w:tab/>
            </w:r>
            <w:r w:rsidR="00E55AF9">
              <w:rPr>
                <w:noProof/>
                <w:webHidden/>
              </w:rPr>
              <w:fldChar w:fldCharType="begin"/>
            </w:r>
            <w:r w:rsidR="00E55AF9">
              <w:rPr>
                <w:noProof/>
                <w:webHidden/>
              </w:rPr>
              <w:instrText xml:space="preserve"> PAGEREF _Toc83751696 \h </w:instrText>
            </w:r>
            <w:r w:rsidR="00E55AF9">
              <w:rPr>
                <w:noProof/>
                <w:webHidden/>
              </w:rPr>
            </w:r>
            <w:r w:rsidR="00E55AF9">
              <w:rPr>
                <w:noProof/>
                <w:webHidden/>
              </w:rPr>
              <w:fldChar w:fldCharType="separate"/>
            </w:r>
            <w:r w:rsidR="00E55AF9">
              <w:rPr>
                <w:noProof/>
                <w:webHidden/>
              </w:rPr>
              <w:t>17</w:t>
            </w:r>
            <w:r w:rsidR="00E55AF9">
              <w:rPr>
                <w:noProof/>
                <w:webHidden/>
              </w:rPr>
              <w:fldChar w:fldCharType="end"/>
            </w:r>
          </w:hyperlink>
        </w:p>
        <w:p w14:paraId="7A56F1C6" w14:textId="73C11724"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697" w:history="1">
            <w:r w:rsidR="00E55AF9" w:rsidRPr="009E757A">
              <w:rPr>
                <w:rStyle w:val="Hiperhivatkozs"/>
                <w:noProof/>
              </w:rPr>
              <w:t>7.1 Fejezetek</w:t>
            </w:r>
            <w:r w:rsidR="00E55AF9">
              <w:rPr>
                <w:noProof/>
                <w:webHidden/>
              </w:rPr>
              <w:tab/>
            </w:r>
            <w:r w:rsidR="00E55AF9">
              <w:rPr>
                <w:noProof/>
                <w:webHidden/>
              </w:rPr>
              <w:fldChar w:fldCharType="begin"/>
            </w:r>
            <w:r w:rsidR="00E55AF9">
              <w:rPr>
                <w:noProof/>
                <w:webHidden/>
              </w:rPr>
              <w:instrText xml:space="preserve"> PAGEREF _Toc83751697 \h </w:instrText>
            </w:r>
            <w:r w:rsidR="00E55AF9">
              <w:rPr>
                <w:noProof/>
                <w:webHidden/>
              </w:rPr>
            </w:r>
            <w:r w:rsidR="00E55AF9">
              <w:rPr>
                <w:noProof/>
                <w:webHidden/>
              </w:rPr>
              <w:fldChar w:fldCharType="separate"/>
            </w:r>
            <w:r w:rsidR="00E55AF9">
              <w:rPr>
                <w:noProof/>
                <w:webHidden/>
              </w:rPr>
              <w:t>17</w:t>
            </w:r>
            <w:r w:rsidR="00E55AF9">
              <w:rPr>
                <w:noProof/>
                <w:webHidden/>
              </w:rPr>
              <w:fldChar w:fldCharType="end"/>
            </w:r>
          </w:hyperlink>
        </w:p>
        <w:p w14:paraId="74862067" w14:textId="469C4D6B"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98" w:history="1">
            <w:r w:rsidR="00E55AF9" w:rsidRPr="009E757A">
              <w:rPr>
                <w:rStyle w:val="Hiperhivatkozs"/>
                <w:noProof/>
              </w:rPr>
              <w:t>7.1.1 Feladatkiírás</w:t>
            </w:r>
            <w:r w:rsidR="00E55AF9">
              <w:rPr>
                <w:noProof/>
                <w:webHidden/>
              </w:rPr>
              <w:tab/>
            </w:r>
            <w:r w:rsidR="00E55AF9">
              <w:rPr>
                <w:noProof/>
                <w:webHidden/>
              </w:rPr>
              <w:fldChar w:fldCharType="begin"/>
            </w:r>
            <w:r w:rsidR="00E55AF9">
              <w:rPr>
                <w:noProof/>
                <w:webHidden/>
              </w:rPr>
              <w:instrText xml:space="preserve"> PAGEREF _Toc83751698 \h </w:instrText>
            </w:r>
            <w:r w:rsidR="00E55AF9">
              <w:rPr>
                <w:noProof/>
                <w:webHidden/>
              </w:rPr>
            </w:r>
            <w:r w:rsidR="00E55AF9">
              <w:rPr>
                <w:noProof/>
                <w:webHidden/>
              </w:rPr>
              <w:fldChar w:fldCharType="separate"/>
            </w:r>
            <w:r w:rsidR="00E55AF9">
              <w:rPr>
                <w:noProof/>
                <w:webHidden/>
              </w:rPr>
              <w:t>17</w:t>
            </w:r>
            <w:r w:rsidR="00E55AF9">
              <w:rPr>
                <w:noProof/>
                <w:webHidden/>
              </w:rPr>
              <w:fldChar w:fldCharType="end"/>
            </w:r>
          </w:hyperlink>
        </w:p>
        <w:p w14:paraId="589609C6" w14:textId="078FBD9C"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699" w:history="1">
            <w:r w:rsidR="00E55AF9" w:rsidRPr="009E757A">
              <w:rPr>
                <w:rStyle w:val="Hiperhivatkozs"/>
                <w:noProof/>
              </w:rPr>
              <w:t>7.1.2 Címoldal</w:t>
            </w:r>
            <w:r w:rsidR="00E55AF9">
              <w:rPr>
                <w:noProof/>
                <w:webHidden/>
              </w:rPr>
              <w:tab/>
            </w:r>
            <w:r w:rsidR="00E55AF9">
              <w:rPr>
                <w:noProof/>
                <w:webHidden/>
              </w:rPr>
              <w:fldChar w:fldCharType="begin"/>
            </w:r>
            <w:r w:rsidR="00E55AF9">
              <w:rPr>
                <w:noProof/>
                <w:webHidden/>
              </w:rPr>
              <w:instrText xml:space="preserve"> PAGEREF _Toc83751699 \h </w:instrText>
            </w:r>
            <w:r w:rsidR="00E55AF9">
              <w:rPr>
                <w:noProof/>
                <w:webHidden/>
              </w:rPr>
            </w:r>
            <w:r w:rsidR="00E55AF9">
              <w:rPr>
                <w:noProof/>
                <w:webHidden/>
              </w:rPr>
              <w:fldChar w:fldCharType="separate"/>
            </w:r>
            <w:r w:rsidR="00E55AF9">
              <w:rPr>
                <w:noProof/>
                <w:webHidden/>
              </w:rPr>
              <w:t>17</w:t>
            </w:r>
            <w:r w:rsidR="00E55AF9">
              <w:rPr>
                <w:noProof/>
                <w:webHidden/>
              </w:rPr>
              <w:fldChar w:fldCharType="end"/>
            </w:r>
          </w:hyperlink>
        </w:p>
        <w:p w14:paraId="0F01E299" w14:textId="65A0D46C"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00" w:history="1">
            <w:r w:rsidR="00E55AF9" w:rsidRPr="009E757A">
              <w:rPr>
                <w:rStyle w:val="Hiperhivatkozs"/>
                <w:noProof/>
              </w:rPr>
              <w:t>7.1.3 Tartalomjegyzék</w:t>
            </w:r>
            <w:r w:rsidR="00E55AF9">
              <w:rPr>
                <w:noProof/>
                <w:webHidden/>
              </w:rPr>
              <w:tab/>
            </w:r>
            <w:r w:rsidR="00E55AF9">
              <w:rPr>
                <w:noProof/>
                <w:webHidden/>
              </w:rPr>
              <w:fldChar w:fldCharType="begin"/>
            </w:r>
            <w:r w:rsidR="00E55AF9">
              <w:rPr>
                <w:noProof/>
                <w:webHidden/>
              </w:rPr>
              <w:instrText xml:space="preserve"> PAGEREF _Toc83751700 \h </w:instrText>
            </w:r>
            <w:r w:rsidR="00E55AF9">
              <w:rPr>
                <w:noProof/>
                <w:webHidden/>
              </w:rPr>
            </w:r>
            <w:r w:rsidR="00E55AF9">
              <w:rPr>
                <w:noProof/>
                <w:webHidden/>
              </w:rPr>
              <w:fldChar w:fldCharType="separate"/>
            </w:r>
            <w:r w:rsidR="00E55AF9">
              <w:rPr>
                <w:noProof/>
                <w:webHidden/>
              </w:rPr>
              <w:t>17</w:t>
            </w:r>
            <w:r w:rsidR="00E55AF9">
              <w:rPr>
                <w:noProof/>
                <w:webHidden/>
              </w:rPr>
              <w:fldChar w:fldCharType="end"/>
            </w:r>
          </w:hyperlink>
        </w:p>
        <w:p w14:paraId="565ED01D" w14:textId="77C7E30E"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01" w:history="1">
            <w:r w:rsidR="00E55AF9" w:rsidRPr="009E757A">
              <w:rPr>
                <w:rStyle w:val="Hiperhivatkozs"/>
                <w:noProof/>
              </w:rPr>
              <w:t>7.1.4 Nyilatkozat</w:t>
            </w:r>
            <w:r w:rsidR="00E55AF9">
              <w:rPr>
                <w:noProof/>
                <w:webHidden/>
              </w:rPr>
              <w:tab/>
            </w:r>
            <w:r w:rsidR="00E55AF9">
              <w:rPr>
                <w:noProof/>
                <w:webHidden/>
              </w:rPr>
              <w:fldChar w:fldCharType="begin"/>
            </w:r>
            <w:r w:rsidR="00E55AF9">
              <w:rPr>
                <w:noProof/>
                <w:webHidden/>
              </w:rPr>
              <w:instrText xml:space="preserve"> PAGEREF _Toc83751701 \h </w:instrText>
            </w:r>
            <w:r w:rsidR="00E55AF9">
              <w:rPr>
                <w:noProof/>
                <w:webHidden/>
              </w:rPr>
            </w:r>
            <w:r w:rsidR="00E55AF9">
              <w:rPr>
                <w:noProof/>
                <w:webHidden/>
              </w:rPr>
              <w:fldChar w:fldCharType="separate"/>
            </w:r>
            <w:r w:rsidR="00E55AF9">
              <w:rPr>
                <w:noProof/>
                <w:webHidden/>
              </w:rPr>
              <w:t>18</w:t>
            </w:r>
            <w:r w:rsidR="00E55AF9">
              <w:rPr>
                <w:noProof/>
                <w:webHidden/>
              </w:rPr>
              <w:fldChar w:fldCharType="end"/>
            </w:r>
          </w:hyperlink>
        </w:p>
        <w:p w14:paraId="0E62BBC9" w14:textId="264895DC"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02" w:history="1">
            <w:r w:rsidR="00E55AF9" w:rsidRPr="009E757A">
              <w:rPr>
                <w:rStyle w:val="Hiperhivatkozs"/>
                <w:noProof/>
              </w:rPr>
              <w:t>7.1.5 Tartalmi összefoglaló</w:t>
            </w:r>
            <w:r w:rsidR="00E55AF9">
              <w:rPr>
                <w:noProof/>
                <w:webHidden/>
              </w:rPr>
              <w:tab/>
            </w:r>
            <w:r w:rsidR="00E55AF9">
              <w:rPr>
                <w:noProof/>
                <w:webHidden/>
              </w:rPr>
              <w:fldChar w:fldCharType="begin"/>
            </w:r>
            <w:r w:rsidR="00E55AF9">
              <w:rPr>
                <w:noProof/>
                <w:webHidden/>
              </w:rPr>
              <w:instrText xml:space="preserve"> PAGEREF _Toc83751702 \h </w:instrText>
            </w:r>
            <w:r w:rsidR="00E55AF9">
              <w:rPr>
                <w:noProof/>
                <w:webHidden/>
              </w:rPr>
            </w:r>
            <w:r w:rsidR="00E55AF9">
              <w:rPr>
                <w:noProof/>
                <w:webHidden/>
              </w:rPr>
              <w:fldChar w:fldCharType="separate"/>
            </w:r>
            <w:r w:rsidR="00E55AF9">
              <w:rPr>
                <w:noProof/>
                <w:webHidden/>
              </w:rPr>
              <w:t>18</w:t>
            </w:r>
            <w:r w:rsidR="00E55AF9">
              <w:rPr>
                <w:noProof/>
                <w:webHidden/>
              </w:rPr>
              <w:fldChar w:fldCharType="end"/>
            </w:r>
          </w:hyperlink>
        </w:p>
        <w:p w14:paraId="7CCAB9ED" w14:textId="14A5791D"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03" w:history="1">
            <w:r w:rsidR="00E55AF9" w:rsidRPr="009E757A">
              <w:rPr>
                <w:rStyle w:val="Hiperhivatkozs"/>
                <w:noProof/>
              </w:rPr>
              <w:t>7.1.6 Bevezetés</w:t>
            </w:r>
            <w:r w:rsidR="00E55AF9">
              <w:rPr>
                <w:noProof/>
                <w:webHidden/>
              </w:rPr>
              <w:tab/>
            </w:r>
            <w:r w:rsidR="00E55AF9">
              <w:rPr>
                <w:noProof/>
                <w:webHidden/>
              </w:rPr>
              <w:fldChar w:fldCharType="begin"/>
            </w:r>
            <w:r w:rsidR="00E55AF9">
              <w:rPr>
                <w:noProof/>
                <w:webHidden/>
              </w:rPr>
              <w:instrText xml:space="preserve"> PAGEREF _Toc83751703 \h </w:instrText>
            </w:r>
            <w:r w:rsidR="00E55AF9">
              <w:rPr>
                <w:noProof/>
                <w:webHidden/>
              </w:rPr>
            </w:r>
            <w:r w:rsidR="00E55AF9">
              <w:rPr>
                <w:noProof/>
                <w:webHidden/>
              </w:rPr>
              <w:fldChar w:fldCharType="separate"/>
            </w:r>
            <w:r w:rsidR="00E55AF9">
              <w:rPr>
                <w:noProof/>
                <w:webHidden/>
              </w:rPr>
              <w:t>18</w:t>
            </w:r>
            <w:r w:rsidR="00E55AF9">
              <w:rPr>
                <w:noProof/>
                <w:webHidden/>
              </w:rPr>
              <w:fldChar w:fldCharType="end"/>
            </w:r>
          </w:hyperlink>
        </w:p>
        <w:p w14:paraId="084BA3E0" w14:textId="2183A807"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04" w:history="1">
            <w:r w:rsidR="00E55AF9" w:rsidRPr="009E757A">
              <w:rPr>
                <w:rStyle w:val="Hiperhivatkozs"/>
                <w:noProof/>
              </w:rPr>
              <w:t>7.1.7 Irodalomkutatás, technológiák, hasonló alkotások bemutatása</w:t>
            </w:r>
            <w:r w:rsidR="00E55AF9">
              <w:rPr>
                <w:noProof/>
                <w:webHidden/>
              </w:rPr>
              <w:tab/>
            </w:r>
            <w:r w:rsidR="00E55AF9">
              <w:rPr>
                <w:noProof/>
                <w:webHidden/>
              </w:rPr>
              <w:fldChar w:fldCharType="begin"/>
            </w:r>
            <w:r w:rsidR="00E55AF9">
              <w:rPr>
                <w:noProof/>
                <w:webHidden/>
              </w:rPr>
              <w:instrText xml:space="preserve"> PAGEREF _Toc83751704 \h </w:instrText>
            </w:r>
            <w:r w:rsidR="00E55AF9">
              <w:rPr>
                <w:noProof/>
                <w:webHidden/>
              </w:rPr>
            </w:r>
            <w:r w:rsidR="00E55AF9">
              <w:rPr>
                <w:noProof/>
                <w:webHidden/>
              </w:rPr>
              <w:fldChar w:fldCharType="separate"/>
            </w:r>
            <w:r w:rsidR="00E55AF9">
              <w:rPr>
                <w:noProof/>
                <w:webHidden/>
              </w:rPr>
              <w:t>19</w:t>
            </w:r>
            <w:r w:rsidR="00E55AF9">
              <w:rPr>
                <w:noProof/>
                <w:webHidden/>
              </w:rPr>
              <w:fldChar w:fldCharType="end"/>
            </w:r>
          </w:hyperlink>
        </w:p>
        <w:p w14:paraId="58DA75B5" w14:textId="5876F102"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05" w:history="1">
            <w:r w:rsidR="00E55AF9" w:rsidRPr="009E757A">
              <w:rPr>
                <w:rStyle w:val="Hiperhivatkozs"/>
                <w:noProof/>
              </w:rPr>
              <w:t>7.1.8 A feladatkiírás pontosítása és részletes elemzése</w:t>
            </w:r>
            <w:r w:rsidR="00E55AF9">
              <w:rPr>
                <w:noProof/>
                <w:webHidden/>
              </w:rPr>
              <w:tab/>
            </w:r>
            <w:r w:rsidR="00E55AF9">
              <w:rPr>
                <w:noProof/>
                <w:webHidden/>
              </w:rPr>
              <w:fldChar w:fldCharType="begin"/>
            </w:r>
            <w:r w:rsidR="00E55AF9">
              <w:rPr>
                <w:noProof/>
                <w:webHidden/>
              </w:rPr>
              <w:instrText xml:space="preserve"> PAGEREF _Toc83751705 \h </w:instrText>
            </w:r>
            <w:r w:rsidR="00E55AF9">
              <w:rPr>
                <w:noProof/>
                <w:webHidden/>
              </w:rPr>
            </w:r>
            <w:r w:rsidR="00E55AF9">
              <w:rPr>
                <w:noProof/>
                <w:webHidden/>
              </w:rPr>
              <w:fldChar w:fldCharType="separate"/>
            </w:r>
            <w:r w:rsidR="00E55AF9">
              <w:rPr>
                <w:noProof/>
                <w:webHidden/>
              </w:rPr>
              <w:t>19</w:t>
            </w:r>
            <w:r w:rsidR="00E55AF9">
              <w:rPr>
                <w:noProof/>
                <w:webHidden/>
              </w:rPr>
              <w:fldChar w:fldCharType="end"/>
            </w:r>
          </w:hyperlink>
        </w:p>
        <w:p w14:paraId="4FE27679" w14:textId="78F71B29"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06" w:history="1">
            <w:r w:rsidR="00E55AF9" w:rsidRPr="009E757A">
              <w:rPr>
                <w:rStyle w:val="Hiperhivatkozs"/>
                <w:noProof/>
              </w:rPr>
              <w:t>7.1.9 Önálló munka bemutatása</w:t>
            </w:r>
            <w:r w:rsidR="00E55AF9">
              <w:rPr>
                <w:noProof/>
                <w:webHidden/>
              </w:rPr>
              <w:tab/>
            </w:r>
            <w:r w:rsidR="00E55AF9">
              <w:rPr>
                <w:noProof/>
                <w:webHidden/>
              </w:rPr>
              <w:fldChar w:fldCharType="begin"/>
            </w:r>
            <w:r w:rsidR="00E55AF9">
              <w:rPr>
                <w:noProof/>
                <w:webHidden/>
              </w:rPr>
              <w:instrText xml:space="preserve"> PAGEREF _Toc83751706 \h </w:instrText>
            </w:r>
            <w:r w:rsidR="00E55AF9">
              <w:rPr>
                <w:noProof/>
                <w:webHidden/>
              </w:rPr>
            </w:r>
            <w:r w:rsidR="00E55AF9">
              <w:rPr>
                <w:noProof/>
                <w:webHidden/>
              </w:rPr>
              <w:fldChar w:fldCharType="separate"/>
            </w:r>
            <w:r w:rsidR="00E55AF9">
              <w:rPr>
                <w:noProof/>
                <w:webHidden/>
              </w:rPr>
              <w:t>19</w:t>
            </w:r>
            <w:r w:rsidR="00E55AF9">
              <w:rPr>
                <w:noProof/>
                <w:webHidden/>
              </w:rPr>
              <w:fldChar w:fldCharType="end"/>
            </w:r>
          </w:hyperlink>
        </w:p>
        <w:p w14:paraId="3DE7D201" w14:textId="55E39B59"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07" w:history="1">
            <w:r w:rsidR="00E55AF9" w:rsidRPr="009E757A">
              <w:rPr>
                <w:rStyle w:val="Hiperhivatkozs"/>
                <w:noProof/>
              </w:rPr>
              <w:t>7.1.10 Önálló munka értékelése, mérések, eredmények bemutatása</w:t>
            </w:r>
            <w:r w:rsidR="00E55AF9">
              <w:rPr>
                <w:noProof/>
                <w:webHidden/>
              </w:rPr>
              <w:tab/>
            </w:r>
            <w:r w:rsidR="00E55AF9">
              <w:rPr>
                <w:noProof/>
                <w:webHidden/>
              </w:rPr>
              <w:fldChar w:fldCharType="begin"/>
            </w:r>
            <w:r w:rsidR="00E55AF9">
              <w:rPr>
                <w:noProof/>
                <w:webHidden/>
              </w:rPr>
              <w:instrText xml:space="preserve"> PAGEREF _Toc83751707 \h </w:instrText>
            </w:r>
            <w:r w:rsidR="00E55AF9">
              <w:rPr>
                <w:noProof/>
                <w:webHidden/>
              </w:rPr>
            </w:r>
            <w:r w:rsidR="00E55AF9">
              <w:rPr>
                <w:noProof/>
                <w:webHidden/>
              </w:rPr>
              <w:fldChar w:fldCharType="separate"/>
            </w:r>
            <w:r w:rsidR="00E55AF9">
              <w:rPr>
                <w:noProof/>
                <w:webHidden/>
              </w:rPr>
              <w:t>20</w:t>
            </w:r>
            <w:r w:rsidR="00E55AF9">
              <w:rPr>
                <w:noProof/>
                <w:webHidden/>
              </w:rPr>
              <w:fldChar w:fldCharType="end"/>
            </w:r>
          </w:hyperlink>
        </w:p>
        <w:p w14:paraId="0170463C" w14:textId="77898DBF"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08" w:history="1">
            <w:r w:rsidR="00E55AF9" w:rsidRPr="009E757A">
              <w:rPr>
                <w:rStyle w:val="Hiperhivatkozs"/>
                <w:noProof/>
              </w:rPr>
              <w:t>7.1.11 Összefoglaló</w:t>
            </w:r>
            <w:r w:rsidR="00E55AF9">
              <w:rPr>
                <w:noProof/>
                <w:webHidden/>
              </w:rPr>
              <w:tab/>
            </w:r>
            <w:r w:rsidR="00E55AF9">
              <w:rPr>
                <w:noProof/>
                <w:webHidden/>
              </w:rPr>
              <w:fldChar w:fldCharType="begin"/>
            </w:r>
            <w:r w:rsidR="00E55AF9">
              <w:rPr>
                <w:noProof/>
                <w:webHidden/>
              </w:rPr>
              <w:instrText xml:space="preserve"> PAGEREF _Toc83751708 \h </w:instrText>
            </w:r>
            <w:r w:rsidR="00E55AF9">
              <w:rPr>
                <w:noProof/>
                <w:webHidden/>
              </w:rPr>
            </w:r>
            <w:r w:rsidR="00E55AF9">
              <w:rPr>
                <w:noProof/>
                <w:webHidden/>
              </w:rPr>
              <w:fldChar w:fldCharType="separate"/>
            </w:r>
            <w:r w:rsidR="00E55AF9">
              <w:rPr>
                <w:noProof/>
                <w:webHidden/>
              </w:rPr>
              <w:t>21</w:t>
            </w:r>
            <w:r w:rsidR="00E55AF9">
              <w:rPr>
                <w:noProof/>
                <w:webHidden/>
              </w:rPr>
              <w:fldChar w:fldCharType="end"/>
            </w:r>
          </w:hyperlink>
        </w:p>
        <w:p w14:paraId="4B43256B" w14:textId="3E03F7EC"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09" w:history="1">
            <w:r w:rsidR="00E55AF9" w:rsidRPr="009E757A">
              <w:rPr>
                <w:rStyle w:val="Hiperhivatkozs"/>
                <w:noProof/>
              </w:rPr>
              <w:t>7.1.12 Köszönetnyilvánítások</w:t>
            </w:r>
            <w:r w:rsidR="00E55AF9">
              <w:rPr>
                <w:noProof/>
                <w:webHidden/>
              </w:rPr>
              <w:tab/>
            </w:r>
            <w:r w:rsidR="00E55AF9">
              <w:rPr>
                <w:noProof/>
                <w:webHidden/>
              </w:rPr>
              <w:fldChar w:fldCharType="begin"/>
            </w:r>
            <w:r w:rsidR="00E55AF9">
              <w:rPr>
                <w:noProof/>
                <w:webHidden/>
              </w:rPr>
              <w:instrText xml:space="preserve"> PAGEREF _Toc83751709 \h </w:instrText>
            </w:r>
            <w:r w:rsidR="00E55AF9">
              <w:rPr>
                <w:noProof/>
                <w:webHidden/>
              </w:rPr>
            </w:r>
            <w:r w:rsidR="00E55AF9">
              <w:rPr>
                <w:noProof/>
                <w:webHidden/>
              </w:rPr>
              <w:fldChar w:fldCharType="separate"/>
            </w:r>
            <w:r w:rsidR="00E55AF9">
              <w:rPr>
                <w:noProof/>
                <w:webHidden/>
              </w:rPr>
              <w:t>21</w:t>
            </w:r>
            <w:r w:rsidR="00E55AF9">
              <w:rPr>
                <w:noProof/>
                <w:webHidden/>
              </w:rPr>
              <w:fldChar w:fldCharType="end"/>
            </w:r>
          </w:hyperlink>
        </w:p>
        <w:p w14:paraId="69FF477F" w14:textId="09885741"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10" w:history="1">
            <w:r w:rsidR="00E55AF9" w:rsidRPr="009E757A">
              <w:rPr>
                <w:rStyle w:val="Hiperhivatkozs"/>
                <w:noProof/>
              </w:rPr>
              <w:t>7.1.13 Részletes és pontos irodalomjegyzék</w:t>
            </w:r>
            <w:r w:rsidR="00E55AF9">
              <w:rPr>
                <w:noProof/>
                <w:webHidden/>
              </w:rPr>
              <w:tab/>
            </w:r>
            <w:r w:rsidR="00E55AF9">
              <w:rPr>
                <w:noProof/>
                <w:webHidden/>
              </w:rPr>
              <w:fldChar w:fldCharType="begin"/>
            </w:r>
            <w:r w:rsidR="00E55AF9">
              <w:rPr>
                <w:noProof/>
                <w:webHidden/>
              </w:rPr>
              <w:instrText xml:space="preserve"> PAGEREF _Toc83751710 \h </w:instrText>
            </w:r>
            <w:r w:rsidR="00E55AF9">
              <w:rPr>
                <w:noProof/>
                <w:webHidden/>
              </w:rPr>
            </w:r>
            <w:r w:rsidR="00E55AF9">
              <w:rPr>
                <w:noProof/>
                <w:webHidden/>
              </w:rPr>
              <w:fldChar w:fldCharType="separate"/>
            </w:r>
            <w:r w:rsidR="00E55AF9">
              <w:rPr>
                <w:noProof/>
                <w:webHidden/>
              </w:rPr>
              <w:t>21</w:t>
            </w:r>
            <w:r w:rsidR="00E55AF9">
              <w:rPr>
                <w:noProof/>
                <w:webHidden/>
              </w:rPr>
              <w:fldChar w:fldCharType="end"/>
            </w:r>
          </w:hyperlink>
        </w:p>
        <w:p w14:paraId="0166BF56" w14:textId="52CEF0D7"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11" w:history="1">
            <w:r w:rsidR="00E55AF9" w:rsidRPr="009E757A">
              <w:rPr>
                <w:rStyle w:val="Hiperhivatkozs"/>
                <w:noProof/>
              </w:rPr>
              <w:t>7.1.14 Ábrajegyzék, táblázatjegyzék</w:t>
            </w:r>
            <w:r w:rsidR="00E55AF9">
              <w:rPr>
                <w:noProof/>
                <w:webHidden/>
              </w:rPr>
              <w:tab/>
            </w:r>
            <w:r w:rsidR="00E55AF9">
              <w:rPr>
                <w:noProof/>
                <w:webHidden/>
              </w:rPr>
              <w:fldChar w:fldCharType="begin"/>
            </w:r>
            <w:r w:rsidR="00E55AF9">
              <w:rPr>
                <w:noProof/>
                <w:webHidden/>
              </w:rPr>
              <w:instrText xml:space="preserve"> PAGEREF _Toc83751711 \h </w:instrText>
            </w:r>
            <w:r w:rsidR="00E55AF9">
              <w:rPr>
                <w:noProof/>
                <w:webHidden/>
              </w:rPr>
            </w:r>
            <w:r w:rsidR="00E55AF9">
              <w:rPr>
                <w:noProof/>
                <w:webHidden/>
              </w:rPr>
              <w:fldChar w:fldCharType="separate"/>
            </w:r>
            <w:r w:rsidR="00E55AF9">
              <w:rPr>
                <w:noProof/>
                <w:webHidden/>
              </w:rPr>
              <w:t>21</w:t>
            </w:r>
            <w:r w:rsidR="00E55AF9">
              <w:rPr>
                <w:noProof/>
                <w:webHidden/>
              </w:rPr>
              <w:fldChar w:fldCharType="end"/>
            </w:r>
          </w:hyperlink>
        </w:p>
        <w:p w14:paraId="5DC704CE" w14:textId="067BB5B2"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12" w:history="1">
            <w:r w:rsidR="00E55AF9" w:rsidRPr="009E757A">
              <w:rPr>
                <w:rStyle w:val="Hiperhivatkozs"/>
                <w:noProof/>
              </w:rPr>
              <w:t>7.1.15 Függelék</w:t>
            </w:r>
            <w:r w:rsidR="00E55AF9">
              <w:rPr>
                <w:noProof/>
                <w:webHidden/>
              </w:rPr>
              <w:tab/>
            </w:r>
            <w:r w:rsidR="00E55AF9">
              <w:rPr>
                <w:noProof/>
                <w:webHidden/>
              </w:rPr>
              <w:fldChar w:fldCharType="begin"/>
            </w:r>
            <w:r w:rsidR="00E55AF9">
              <w:rPr>
                <w:noProof/>
                <w:webHidden/>
              </w:rPr>
              <w:instrText xml:space="preserve"> PAGEREF _Toc83751712 \h </w:instrText>
            </w:r>
            <w:r w:rsidR="00E55AF9">
              <w:rPr>
                <w:noProof/>
                <w:webHidden/>
              </w:rPr>
            </w:r>
            <w:r w:rsidR="00E55AF9">
              <w:rPr>
                <w:noProof/>
                <w:webHidden/>
              </w:rPr>
              <w:fldChar w:fldCharType="separate"/>
            </w:r>
            <w:r w:rsidR="00E55AF9">
              <w:rPr>
                <w:noProof/>
                <w:webHidden/>
              </w:rPr>
              <w:t>21</w:t>
            </w:r>
            <w:r w:rsidR="00E55AF9">
              <w:rPr>
                <w:noProof/>
                <w:webHidden/>
              </w:rPr>
              <w:fldChar w:fldCharType="end"/>
            </w:r>
          </w:hyperlink>
        </w:p>
        <w:p w14:paraId="37104661" w14:textId="44E41076"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13" w:history="1">
            <w:r w:rsidR="00E55AF9" w:rsidRPr="009E757A">
              <w:rPr>
                <w:rStyle w:val="Hiperhivatkozs"/>
                <w:noProof/>
              </w:rPr>
              <w:t>7.2 Egyéb tartalmi elemek</w:t>
            </w:r>
            <w:r w:rsidR="00E55AF9">
              <w:rPr>
                <w:noProof/>
                <w:webHidden/>
              </w:rPr>
              <w:tab/>
            </w:r>
            <w:r w:rsidR="00E55AF9">
              <w:rPr>
                <w:noProof/>
                <w:webHidden/>
              </w:rPr>
              <w:fldChar w:fldCharType="begin"/>
            </w:r>
            <w:r w:rsidR="00E55AF9">
              <w:rPr>
                <w:noProof/>
                <w:webHidden/>
              </w:rPr>
              <w:instrText xml:space="preserve"> PAGEREF _Toc83751713 \h </w:instrText>
            </w:r>
            <w:r w:rsidR="00E55AF9">
              <w:rPr>
                <w:noProof/>
                <w:webHidden/>
              </w:rPr>
            </w:r>
            <w:r w:rsidR="00E55AF9">
              <w:rPr>
                <w:noProof/>
                <w:webHidden/>
              </w:rPr>
              <w:fldChar w:fldCharType="separate"/>
            </w:r>
            <w:r w:rsidR="00E55AF9">
              <w:rPr>
                <w:noProof/>
                <w:webHidden/>
              </w:rPr>
              <w:t>22</w:t>
            </w:r>
            <w:r w:rsidR="00E55AF9">
              <w:rPr>
                <w:noProof/>
                <w:webHidden/>
              </w:rPr>
              <w:fldChar w:fldCharType="end"/>
            </w:r>
          </w:hyperlink>
        </w:p>
        <w:p w14:paraId="0668B9A1" w14:textId="635E744A"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14" w:history="1">
            <w:r w:rsidR="00E55AF9" w:rsidRPr="009E757A">
              <w:rPr>
                <w:rStyle w:val="Hiperhivatkozs"/>
                <w:noProof/>
              </w:rPr>
              <w:t>7.2.1 Stílus</w:t>
            </w:r>
            <w:r w:rsidR="00E55AF9">
              <w:rPr>
                <w:noProof/>
                <w:webHidden/>
              </w:rPr>
              <w:tab/>
            </w:r>
            <w:r w:rsidR="00E55AF9">
              <w:rPr>
                <w:noProof/>
                <w:webHidden/>
              </w:rPr>
              <w:fldChar w:fldCharType="begin"/>
            </w:r>
            <w:r w:rsidR="00E55AF9">
              <w:rPr>
                <w:noProof/>
                <w:webHidden/>
              </w:rPr>
              <w:instrText xml:space="preserve"> PAGEREF _Toc83751714 \h </w:instrText>
            </w:r>
            <w:r w:rsidR="00E55AF9">
              <w:rPr>
                <w:noProof/>
                <w:webHidden/>
              </w:rPr>
            </w:r>
            <w:r w:rsidR="00E55AF9">
              <w:rPr>
                <w:noProof/>
                <w:webHidden/>
              </w:rPr>
              <w:fldChar w:fldCharType="separate"/>
            </w:r>
            <w:r w:rsidR="00E55AF9">
              <w:rPr>
                <w:noProof/>
                <w:webHidden/>
              </w:rPr>
              <w:t>22</w:t>
            </w:r>
            <w:r w:rsidR="00E55AF9">
              <w:rPr>
                <w:noProof/>
                <w:webHidden/>
              </w:rPr>
              <w:fldChar w:fldCharType="end"/>
            </w:r>
          </w:hyperlink>
        </w:p>
        <w:p w14:paraId="7AA6066A" w14:textId="4D5ECDD8"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15" w:history="1">
            <w:r w:rsidR="00E55AF9" w:rsidRPr="009E757A">
              <w:rPr>
                <w:rStyle w:val="Hiperhivatkozs"/>
                <w:noProof/>
              </w:rPr>
              <w:t>7.2.2 E/1</w:t>
            </w:r>
            <w:r w:rsidR="00E55AF9">
              <w:rPr>
                <w:noProof/>
                <w:webHidden/>
              </w:rPr>
              <w:tab/>
            </w:r>
            <w:r w:rsidR="00E55AF9">
              <w:rPr>
                <w:noProof/>
                <w:webHidden/>
              </w:rPr>
              <w:fldChar w:fldCharType="begin"/>
            </w:r>
            <w:r w:rsidR="00E55AF9">
              <w:rPr>
                <w:noProof/>
                <w:webHidden/>
              </w:rPr>
              <w:instrText xml:space="preserve"> PAGEREF _Toc83751715 \h </w:instrText>
            </w:r>
            <w:r w:rsidR="00E55AF9">
              <w:rPr>
                <w:noProof/>
                <w:webHidden/>
              </w:rPr>
            </w:r>
            <w:r w:rsidR="00E55AF9">
              <w:rPr>
                <w:noProof/>
                <w:webHidden/>
              </w:rPr>
              <w:fldChar w:fldCharType="separate"/>
            </w:r>
            <w:r w:rsidR="00E55AF9">
              <w:rPr>
                <w:noProof/>
                <w:webHidden/>
              </w:rPr>
              <w:t>22</w:t>
            </w:r>
            <w:r w:rsidR="00E55AF9">
              <w:rPr>
                <w:noProof/>
                <w:webHidden/>
              </w:rPr>
              <w:fldChar w:fldCharType="end"/>
            </w:r>
          </w:hyperlink>
        </w:p>
        <w:p w14:paraId="4E5101CD" w14:textId="615BACD5"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16" w:history="1">
            <w:r w:rsidR="00E55AF9" w:rsidRPr="009E757A">
              <w:rPr>
                <w:rStyle w:val="Hiperhivatkozs"/>
                <w:noProof/>
              </w:rPr>
              <w:t>7.2.3 Rövidítések</w:t>
            </w:r>
            <w:r w:rsidR="00E55AF9">
              <w:rPr>
                <w:noProof/>
                <w:webHidden/>
              </w:rPr>
              <w:tab/>
            </w:r>
            <w:r w:rsidR="00E55AF9">
              <w:rPr>
                <w:noProof/>
                <w:webHidden/>
              </w:rPr>
              <w:fldChar w:fldCharType="begin"/>
            </w:r>
            <w:r w:rsidR="00E55AF9">
              <w:rPr>
                <w:noProof/>
                <w:webHidden/>
              </w:rPr>
              <w:instrText xml:space="preserve"> PAGEREF _Toc83751716 \h </w:instrText>
            </w:r>
            <w:r w:rsidR="00E55AF9">
              <w:rPr>
                <w:noProof/>
                <w:webHidden/>
              </w:rPr>
            </w:r>
            <w:r w:rsidR="00E55AF9">
              <w:rPr>
                <w:noProof/>
                <w:webHidden/>
              </w:rPr>
              <w:fldChar w:fldCharType="separate"/>
            </w:r>
            <w:r w:rsidR="00E55AF9">
              <w:rPr>
                <w:noProof/>
                <w:webHidden/>
              </w:rPr>
              <w:t>22</w:t>
            </w:r>
            <w:r w:rsidR="00E55AF9">
              <w:rPr>
                <w:noProof/>
                <w:webHidden/>
              </w:rPr>
              <w:fldChar w:fldCharType="end"/>
            </w:r>
          </w:hyperlink>
        </w:p>
        <w:p w14:paraId="14BEE187" w14:textId="17B71787"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17" w:history="1">
            <w:r w:rsidR="00E55AF9" w:rsidRPr="009E757A">
              <w:rPr>
                <w:rStyle w:val="Hiperhivatkozs"/>
                <w:noProof/>
              </w:rPr>
              <w:t>7.2.4 Technológia megválasztása</w:t>
            </w:r>
            <w:r w:rsidR="00E55AF9">
              <w:rPr>
                <w:noProof/>
                <w:webHidden/>
              </w:rPr>
              <w:tab/>
            </w:r>
            <w:r w:rsidR="00E55AF9">
              <w:rPr>
                <w:noProof/>
                <w:webHidden/>
              </w:rPr>
              <w:fldChar w:fldCharType="begin"/>
            </w:r>
            <w:r w:rsidR="00E55AF9">
              <w:rPr>
                <w:noProof/>
                <w:webHidden/>
              </w:rPr>
              <w:instrText xml:space="preserve"> PAGEREF _Toc83751717 \h </w:instrText>
            </w:r>
            <w:r w:rsidR="00E55AF9">
              <w:rPr>
                <w:noProof/>
                <w:webHidden/>
              </w:rPr>
            </w:r>
            <w:r w:rsidR="00E55AF9">
              <w:rPr>
                <w:noProof/>
                <w:webHidden/>
              </w:rPr>
              <w:fldChar w:fldCharType="separate"/>
            </w:r>
            <w:r w:rsidR="00E55AF9">
              <w:rPr>
                <w:noProof/>
                <w:webHidden/>
              </w:rPr>
              <w:t>23</w:t>
            </w:r>
            <w:r w:rsidR="00E55AF9">
              <w:rPr>
                <w:noProof/>
                <w:webHidden/>
              </w:rPr>
              <w:fldChar w:fldCharType="end"/>
            </w:r>
          </w:hyperlink>
        </w:p>
        <w:p w14:paraId="79DEB987" w14:textId="50745EF7" w:rsidR="00E55AF9" w:rsidRDefault="002316CF">
          <w:pPr>
            <w:pStyle w:val="TJ1"/>
            <w:rPr>
              <w:rFonts w:asciiTheme="minorHAnsi" w:eastAsiaTheme="minorEastAsia" w:hAnsiTheme="minorHAnsi" w:cstheme="minorBidi"/>
              <w:b w:val="0"/>
              <w:noProof/>
              <w:sz w:val="22"/>
              <w:szCs w:val="22"/>
              <w:lang w:eastAsia="hu-HU"/>
            </w:rPr>
          </w:pPr>
          <w:hyperlink w:anchor="_Toc83751718" w:history="1">
            <w:r w:rsidR="00E55AF9" w:rsidRPr="009E757A">
              <w:rPr>
                <w:rStyle w:val="Hiperhivatkozs"/>
                <w:noProof/>
              </w:rPr>
              <w:t>8 Technológiai háttér</w:t>
            </w:r>
            <w:r w:rsidR="00E55AF9">
              <w:rPr>
                <w:noProof/>
                <w:webHidden/>
              </w:rPr>
              <w:tab/>
            </w:r>
            <w:r w:rsidR="00E55AF9">
              <w:rPr>
                <w:noProof/>
                <w:webHidden/>
              </w:rPr>
              <w:fldChar w:fldCharType="begin"/>
            </w:r>
            <w:r w:rsidR="00E55AF9">
              <w:rPr>
                <w:noProof/>
                <w:webHidden/>
              </w:rPr>
              <w:instrText xml:space="preserve"> PAGEREF _Toc83751718 \h </w:instrText>
            </w:r>
            <w:r w:rsidR="00E55AF9">
              <w:rPr>
                <w:noProof/>
                <w:webHidden/>
              </w:rPr>
            </w:r>
            <w:r w:rsidR="00E55AF9">
              <w:rPr>
                <w:noProof/>
                <w:webHidden/>
              </w:rPr>
              <w:fldChar w:fldCharType="separate"/>
            </w:r>
            <w:r w:rsidR="00E55AF9">
              <w:rPr>
                <w:noProof/>
                <w:webHidden/>
              </w:rPr>
              <w:t>24</w:t>
            </w:r>
            <w:r w:rsidR="00E55AF9">
              <w:rPr>
                <w:noProof/>
                <w:webHidden/>
              </w:rPr>
              <w:fldChar w:fldCharType="end"/>
            </w:r>
          </w:hyperlink>
        </w:p>
        <w:p w14:paraId="708066CD" w14:textId="1C27AED0"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19" w:history="1">
            <w:r w:rsidR="00E55AF9" w:rsidRPr="009E757A">
              <w:rPr>
                <w:rStyle w:val="Hiperhivatkozs"/>
                <w:noProof/>
              </w:rPr>
              <w:t>8.1 Általános tudnivalók</w:t>
            </w:r>
            <w:r w:rsidR="00E55AF9">
              <w:rPr>
                <w:noProof/>
                <w:webHidden/>
              </w:rPr>
              <w:tab/>
            </w:r>
            <w:r w:rsidR="00E55AF9">
              <w:rPr>
                <w:noProof/>
                <w:webHidden/>
              </w:rPr>
              <w:fldChar w:fldCharType="begin"/>
            </w:r>
            <w:r w:rsidR="00E55AF9">
              <w:rPr>
                <w:noProof/>
                <w:webHidden/>
              </w:rPr>
              <w:instrText xml:space="preserve"> PAGEREF _Toc83751719 \h </w:instrText>
            </w:r>
            <w:r w:rsidR="00E55AF9">
              <w:rPr>
                <w:noProof/>
                <w:webHidden/>
              </w:rPr>
            </w:r>
            <w:r w:rsidR="00E55AF9">
              <w:rPr>
                <w:noProof/>
                <w:webHidden/>
              </w:rPr>
              <w:fldChar w:fldCharType="separate"/>
            </w:r>
            <w:r w:rsidR="00E55AF9">
              <w:rPr>
                <w:noProof/>
                <w:webHidden/>
              </w:rPr>
              <w:t>24</w:t>
            </w:r>
            <w:r w:rsidR="00E55AF9">
              <w:rPr>
                <w:noProof/>
                <w:webHidden/>
              </w:rPr>
              <w:fldChar w:fldCharType="end"/>
            </w:r>
          </w:hyperlink>
        </w:p>
        <w:p w14:paraId="08F4C2EF" w14:textId="396A87A1"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20" w:history="1">
            <w:r w:rsidR="00E55AF9" w:rsidRPr="009E757A">
              <w:rPr>
                <w:rStyle w:val="Hiperhivatkozs"/>
                <w:noProof/>
              </w:rPr>
              <w:t>8.2 Stílusok</w:t>
            </w:r>
            <w:r w:rsidR="00E55AF9">
              <w:rPr>
                <w:noProof/>
                <w:webHidden/>
              </w:rPr>
              <w:tab/>
            </w:r>
            <w:r w:rsidR="00E55AF9">
              <w:rPr>
                <w:noProof/>
                <w:webHidden/>
              </w:rPr>
              <w:fldChar w:fldCharType="begin"/>
            </w:r>
            <w:r w:rsidR="00E55AF9">
              <w:rPr>
                <w:noProof/>
                <w:webHidden/>
              </w:rPr>
              <w:instrText xml:space="preserve"> PAGEREF _Toc83751720 \h </w:instrText>
            </w:r>
            <w:r w:rsidR="00E55AF9">
              <w:rPr>
                <w:noProof/>
                <w:webHidden/>
              </w:rPr>
            </w:r>
            <w:r w:rsidR="00E55AF9">
              <w:rPr>
                <w:noProof/>
                <w:webHidden/>
              </w:rPr>
              <w:fldChar w:fldCharType="separate"/>
            </w:r>
            <w:r w:rsidR="00E55AF9">
              <w:rPr>
                <w:noProof/>
                <w:webHidden/>
              </w:rPr>
              <w:t>24</w:t>
            </w:r>
            <w:r w:rsidR="00E55AF9">
              <w:rPr>
                <w:noProof/>
                <w:webHidden/>
              </w:rPr>
              <w:fldChar w:fldCharType="end"/>
            </w:r>
          </w:hyperlink>
        </w:p>
        <w:p w14:paraId="30E6F310" w14:textId="654CD7B5"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21" w:history="1">
            <w:r w:rsidR="00E55AF9" w:rsidRPr="009E757A">
              <w:rPr>
                <w:rStyle w:val="Hiperhivatkozs"/>
                <w:noProof/>
              </w:rPr>
              <w:t>8.3 Címsorok</w:t>
            </w:r>
            <w:r w:rsidR="00E55AF9">
              <w:rPr>
                <w:noProof/>
                <w:webHidden/>
              </w:rPr>
              <w:tab/>
            </w:r>
            <w:r w:rsidR="00E55AF9">
              <w:rPr>
                <w:noProof/>
                <w:webHidden/>
              </w:rPr>
              <w:fldChar w:fldCharType="begin"/>
            </w:r>
            <w:r w:rsidR="00E55AF9">
              <w:rPr>
                <w:noProof/>
                <w:webHidden/>
              </w:rPr>
              <w:instrText xml:space="preserve"> PAGEREF _Toc83751721 \h </w:instrText>
            </w:r>
            <w:r w:rsidR="00E55AF9">
              <w:rPr>
                <w:noProof/>
                <w:webHidden/>
              </w:rPr>
            </w:r>
            <w:r w:rsidR="00E55AF9">
              <w:rPr>
                <w:noProof/>
                <w:webHidden/>
              </w:rPr>
              <w:fldChar w:fldCharType="separate"/>
            </w:r>
            <w:r w:rsidR="00E55AF9">
              <w:rPr>
                <w:noProof/>
                <w:webHidden/>
              </w:rPr>
              <w:t>25</w:t>
            </w:r>
            <w:r w:rsidR="00E55AF9">
              <w:rPr>
                <w:noProof/>
                <w:webHidden/>
              </w:rPr>
              <w:fldChar w:fldCharType="end"/>
            </w:r>
          </w:hyperlink>
        </w:p>
        <w:p w14:paraId="2707750C" w14:textId="16A30664"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22" w:history="1">
            <w:r w:rsidR="00E55AF9" w:rsidRPr="009E757A">
              <w:rPr>
                <w:rStyle w:val="Hiperhivatkozs"/>
                <w:noProof/>
              </w:rPr>
              <w:t>8.4 Másolás, beillesztés</w:t>
            </w:r>
            <w:r w:rsidR="00E55AF9">
              <w:rPr>
                <w:noProof/>
                <w:webHidden/>
              </w:rPr>
              <w:tab/>
            </w:r>
            <w:r w:rsidR="00E55AF9">
              <w:rPr>
                <w:noProof/>
                <w:webHidden/>
              </w:rPr>
              <w:fldChar w:fldCharType="begin"/>
            </w:r>
            <w:r w:rsidR="00E55AF9">
              <w:rPr>
                <w:noProof/>
                <w:webHidden/>
              </w:rPr>
              <w:instrText xml:space="preserve"> PAGEREF _Toc83751722 \h </w:instrText>
            </w:r>
            <w:r w:rsidR="00E55AF9">
              <w:rPr>
                <w:noProof/>
                <w:webHidden/>
              </w:rPr>
            </w:r>
            <w:r w:rsidR="00E55AF9">
              <w:rPr>
                <w:noProof/>
                <w:webHidden/>
              </w:rPr>
              <w:fldChar w:fldCharType="separate"/>
            </w:r>
            <w:r w:rsidR="00E55AF9">
              <w:rPr>
                <w:noProof/>
                <w:webHidden/>
              </w:rPr>
              <w:t>25</w:t>
            </w:r>
            <w:r w:rsidR="00E55AF9">
              <w:rPr>
                <w:noProof/>
                <w:webHidden/>
              </w:rPr>
              <w:fldChar w:fldCharType="end"/>
            </w:r>
          </w:hyperlink>
        </w:p>
        <w:p w14:paraId="642204BB" w14:textId="2D56E5DA"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23" w:history="1">
            <w:r w:rsidR="00E55AF9" w:rsidRPr="009E757A">
              <w:rPr>
                <w:rStyle w:val="Hiperhivatkozs"/>
                <w:noProof/>
              </w:rPr>
              <w:t>8.5 Mezőfrissítés</w:t>
            </w:r>
            <w:r w:rsidR="00E55AF9">
              <w:rPr>
                <w:noProof/>
                <w:webHidden/>
              </w:rPr>
              <w:tab/>
            </w:r>
            <w:r w:rsidR="00E55AF9">
              <w:rPr>
                <w:noProof/>
                <w:webHidden/>
              </w:rPr>
              <w:fldChar w:fldCharType="begin"/>
            </w:r>
            <w:r w:rsidR="00E55AF9">
              <w:rPr>
                <w:noProof/>
                <w:webHidden/>
              </w:rPr>
              <w:instrText xml:space="preserve"> PAGEREF _Toc83751723 \h </w:instrText>
            </w:r>
            <w:r w:rsidR="00E55AF9">
              <w:rPr>
                <w:noProof/>
                <w:webHidden/>
              </w:rPr>
            </w:r>
            <w:r w:rsidR="00E55AF9">
              <w:rPr>
                <w:noProof/>
                <w:webHidden/>
              </w:rPr>
              <w:fldChar w:fldCharType="separate"/>
            </w:r>
            <w:r w:rsidR="00E55AF9">
              <w:rPr>
                <w:noProof/>
                <w:webHidden/>
              </w:rPr>
              <w:t>26</w:t>
            </w:r>
            <w:r w:rsidR="00E55AF9">
              <w:rPr>
                <w:noProof/>
                <w:webHidden/>
              </w:rPr>
              <w:fldChar w:fldCharType="end"/>
            </w:r>
          </w:hyperlink>
        </w:p>
        <w:p w14:paraId="081C5CB1" w14:textId="55AC1F71"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24" w:history="1">
            <w:r w:rsidR="00E55AF9" w:rsidRPr="009E757A">
              <w:rPr>
                <w:rStyle w:val="Hiperhivatkozs"/>
                <w:noProof/>
              </w:rPr>
              <w:t>8.6 Helyesírás</w:t>
            </w:r>
            <w:r w:rsidR="00E55AF9">
              <w:rPr>
                <w:noProof/>
                <w:webHidden/>
              </w:rPr>
              <w:tab/>
            </w:r>
            <w:r w:rsidR="00E55AF9">
              <w:rPr>
                <w:noProof/>
                <w:webHidden/>
              </w:rPr>
              <w:fldChar w:fldCharType="begin"/>
            </w:r>
            <w:r w:rsidR="00E55AF9">
              <w:rPr>
                <w:noProof/>
                <w:webHidden/>
              </w:rPr>
              <w:instrText xml:space="preserve"> PAGEREF _Toc83751724 \h </w:instrText>
            </w:r>
            <w:r w:rsidR="00E55AF9">
              <w:rPr>
                <w:noProof/>
                <w:webHidden/>
              </w:rPr>
            </w:r>
            <w:r w:rsidR="00E55AF9">
              <w:rPr>
                <w:noProof/>
                <w:webHidden/>
              </w:rPr>
              <w:fldChar w:fldCharType="separate"/>
            </w:r>
            <w:r w:rsidR="00E55AF9">
              <w:rPr>
                <w:noProof/>
                <w:webHidden/>
              </w:rPr>
              <w:t>26</w:t>
            </w:r>
            <w:r w:rsidR="00E55AF9">
              <w:rPr>
                <w:noProof/>
                <w:webHidden/>
              </w:rPr>
              <w:fldChar w:fldCharType="end"/>
            </w:r>
          </w:hyperlink>
        </w:p>
        <w:p w14:paraId="431CB536" w14:textId="5CA04E7E"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25" w:history="1">
            <w:r w:rsidR="00E55AF9" w:rsidRPr="009E757A">
              <w:rPr>
                <w:rStyle w:val="Hiperhivatkozs"/>
                <w:noProof/>
              </w:rPr>
              <w:t>8.6.1 Elgépelések</w:t>
            </w:r>
            <w:r w:rsidR="00E55AF9">
              <w:rPr>
                <w:noProof/>
                <w:webHidden/>
              </w:rPr>
              <w:tab/>
            </w:r>
            <w:r w:rsidR="00E55AF9">
              <w:rPr>
                <w:noProof/>
                <w:webHidden/>
              </w:rPr>
              <w:fldChar w:fldCharType="begin"/>
            </w:r>
            <w:r w:rsidR="00E55AF9">
              <w:rPr>
                <w:noProof/>
                <w:webHidden/>
              </w:rPr>
              <w:instrText xml:space="preserve"> PAGEREF _Toc83751725 \h </w:instrText>
            </w:r>
            <w:r w:rsidR="00E55AF9">
              <w:rPr>
                <w:noProof/>
                <w:webHidden/>
              </w:rPr>
            </w:r>
            <w:r w:rsidR="00E55AF9">
              <w:rPr>
                <w:noProof/>
                <w:webHidden/>
              </w:rPr>
              <w:fldChar w:fldCharType="separate"/>
            </w:r>
            <w:r w:rsidR="00E55AF9">
              <w:rPr>
                <w:noProof/>
                <w:webHidden/>
              </w:rPr>
              <w:t>26</w:t>
            </w:r>
            <w:r w:rsidR="00E55AF9">
              <w:rPr>
                <w:noProof/>
                <w:webHidden/>
              </w:rPr>
              <w:fldChar w:fldCharType="end"/>
            </w:r>
          </w:hyperlink>
        </w:p>
        <w:p w14:paraId="3F60BA53" w14:textId="745B9D9D"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26" w:history="1">
            <w:r w:rsidR="00E55AF9" w:rsidRPr="009E757A">
              <w:rPr>
                <w:rStyle w:val="Hiperhivatkozs"/>
                <w:noProof/>
              </w:rPr>
              <w:t>8.6.2 Egyeztetés hiánya</w:t>
            </w:r>
            <w:r w:rsidR="00E55AF9">
              <w:rPr>
                <w:noProof/>
                <w:webHidden/>
              </w:rPr>
              <w:tab/>
            </w:r>
            <w:r w:rsidR="00E55AF9">
              <w:rPr>
                <w:noProof/>
                <w:webHidden/>
              </w:rPr>
              <w:fldChar w:fldCharType="begin"/>
            </w:r>
            <w:r w:rsidR="00E55AF9">
              <w:rPr>
                <w:noProof/>
                <w:webHidden/>
              </w:rPr>
              <w:instrText xml:space="preserve"> PAGEREF _Toc83751726 \h </w:instrText>
            </w:r>
            <w:r w:rsidR="00E55AF9">
              <w:rPr>
                <w:noProof/>
                <w:webHidden/>
              </w:rPr>
            </w:r>
            <w:r w:rsidR="00E55AF9">
              <w:rPr>
                <w:noProof/>
                <w:webHidden/>
              </w:rPr>
              <w:fldChar w:fldCharType="separate"/>
            </w:r>
            <w:r w:rsidR="00E55AF9">
              <w:rPr>
                <w:noProof/>
                <w:webHidden/>
              </w:rPr>
              <w:t>26</w:t>
            </w:r>
            <w:r w:rsidR="00E55AF9">
              <w:rPr>
                <w:noProof/>
                <w:webHidden/>
              </w:rPr>
              <w:fldChar w:fldCharType="end"/>
            </w:r>
          </w:hyperlink>
        </w:p>
        <w:p w14:paraId="7CD8D698" w14:textId="03705A9A"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27" w:history="1">
            <w:r w:rsidR="00E55AF9" w:rsidRPr="009E757A">
              <w:rPr>
                <w:rStyle w:val="Hiperhivatkozs"/>
                <w:noProof/>
              </w:rPr>
              <w:t>8.6.3 Külföldi szavak, kifejezések</w:t>
            </w:r>
            <w:r w:rsidR="00E55AF9">
              <w:rPr>
                <w:noProof/>
                <w:webHidden/>
              </w:rPr>
              <w:tab/>
            </w:r>
            <w:r w:rsidR="00E55AF9">
              <w:rPr>
                <w:noProof/>
                <w:webHidden/>
              </w:rPr>
              <w:fldChar w:fldCharType="begin"/>
            </w:r>
            <w:r w:rsidR="00E55AF9">
              <w:rPr>
                <w:noProof/>
                <w:webHidden/>
              </w:rPr>
              <w:instrText xml:space="preserve"> PAGEREF _Toc83751727 \h </w:instrText>
            </w:r>
            <w:r w:rsidR="00E55AF9">
              <w:rPr>
                <w:noProof/>
                <w:webHidden/>
              </w:rPr>
            </w:r>
            <w:r w:rsidR="00E55AF9">
              <w:rPr>
                <w:noProof/>
                <w:webHidden/>
              </w:rPr>
              <w:fldChar w:fldCharType="separate"/>
            </w:r>
            <w:r w:rsidR="00E55AF9">
              <w:rPr>
                <w:noProof/>
                <w:webHidden/>
              </w:rPr>
              <w:t>26</w:t>
            </w:r>
            <w:r w:rsidR="00E55AF9">
              <w:rPr>
                <w:noProof/>
                <w:webHidden/>
              </w:rPr>
              <w:fldChar w:fldCharType="end"/>
            </w:r>
          </w:hyperlink>
        </w:p>
        <w:p w14:paraId="25AD7A42" w14:textId="145FDE1D"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28" w:history="1">
            <w:r w:rsidR="00E55AF9" w:rsidRPr="009E757A">
              <w:rPr>
                <w:rStyle w:val="Hiperhivatkozs"/>
                <w:noProof/>
              </w:rPr>
              <w:t>8.6.4 Stb</w:t>
            </w:r>
            <w:r w:rsidR="00E55AF9">
              <w:rPr>
                <w:noProof/>
                <w:webHidden/>
              </w:rPr>
              <w:tab/>
            </w:r>
            <w:r w:rsidR="00E55AF9">
              <w:rPr>
                <w:noProof/>
                <w:webHidden/>
              </w:rPr>
              <w:fldChar w:fldCharType="begin"/>
            </w:r>
            <w:r w:rsidR="00E55AF9">
              <w:rPr>
                <w:noProof/>
                <w:webHidden/>
              </w:rPr>
              <w:instrText xml:space="preserve"> PAGEREF _Toc83751728 \h </w:instrText>
            </w:r>
            <w:r w:rsidR="00E55AF9">
              <w:rPr>
                <w:noProof/>
                <w:webHidden/>
              </w:rPr>
            </w:r>
            <w:r w:rsidR="00E55AF9">
              <w:rPr>
                <w:noProof/>
                <w:webHidden/>
              </w:rPr>
              <w:fldChar w:fldCharType="separate"/>
            </w:r>
            <w:r w:rsidR="00E55AF9">
              <w:rPr>
                <w:noProof/>
                <w:webHidden/>
              </w:rPr>
              <w:t>27</w:t>
            </w:r>
            <w:r w:rsidR="00E55AF9">
              <w:rPr>
                <w:noProof/>
                <w:webHidden/>
              </w:rPr>
              <w:fldChar w:fldCharType="end"/>
            </w:r>
          </w:hyperlink>
        </w:p>
        <w:p w14:paraId="0B380554" w14:textId="6179A004"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29" w:history="1">
            <w:r w:rsidR="00E55AF9" w:rsidRPr="009E757A">
              <w:rPr>
                <w:rStyle w:val="Hiperhivatkozs"/>
                <w:noProof/>
              </w:rPr>
              <w:t>8.6.5 Helyesírás ellenőrző</w:t>
            </w:r>
            <w:r w:rsidR="00E55AF9">
              <w:rPr>
                <w:noProof/>
                <w:webHidden/>
              </w:rPr>
              <w:tab/>
            </w:r>
            <w:r w:rsidR="00E55AF9">
              <w:rPr>
                <w:noProof/>
                <w:webHidden/>
              </w:rPr>
              <w:fldChar w:fldCharType="begin"/>
            </w:r>
            <w:r w:rsidR="00E55AF9">
              <w:rPr>
                <w:noProof/>
                <w:webHidden/>
              </w:rPr>
              <w:instrText xml:space="preserve"> PAGEREF _Toc83751729 \h </w:instrText>
            </w:r>
            <w:r w:rsidR="00E55AF9">
              <w:rPr>
                <w:noProof/>
                <w:webHidden/>
              </w:rPr>
            </w:r>
            <w:r w:rsidR="00E55AF9">
              <w:rPr>
                <w:noProof/>
                <w:webHidden/>
              </w:rPr>
              <w:fldChar w:fldCharType="separate"/>
            </w:r>
            <w:r w:rsidR="00E55AF9">
              <w:rPr>
                <w:noProof/>
                <w:webHidden/>
              </w:rPr>
              <w:t>27</w:t>
            </w:r>
            <w:r w:rsidR="00E55AF9">
              <w:rPr>
                <w:noProof/>
                <w:webHidden/>
              </w:rPr>
              <w:fldChar w:fldCharType="end"/>
            </w:r>
          </w:hyperlink>
        </w:p>
        <w:p w14:paraId="7F3128B3" w14:textId="25EFC4C7"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30" w:history="1">
            <w:r w:rsidR="00E55AF9" w:rsidRPr="009E757A">
              <w:rPr>
                <w:rStyle w:val="Hiperhivatkozs"/>
                <w:noProof/>
              </w:rPr>
              <w:t>8.7 Képek</w:t>
            </w:r>
            <w:r w:rsidR="00E55AF9">
              <w:rPr>
                <w:noProof/>
                <w:webHidden/>
              </w:rPr>
              <w:tab/>
            </w:r>
            <w:r w:rsidR="00E55AF9">
              <w:rPr>
                <w:noProof/>
                <w:webHidden/>
              </w:rPr>
              <w:fldChar w:fldCharType="begin"/>
            </w:r>
            <w:r w:rsidR="00E55AF9">
              <w:rPr>
                <w:noProof/>
                <w:webHidden/>
              </w:rPr>
              <w:instrText xml:space="preserve"> PAGEREF _Toc83751730 \h </w:instrText>
            </w:r>
            <w:r w:rsidR="00E55AF9">
              <w:rPr>
                <w:noProof/>
                <w:webHidden/>
              </w:rPr>
            </w:r>
            <w:r w:rsidR="00E55AF9">
              <w:rPr>
                <w:noProof/>
                <w:webHidden/>
              </w:rPr>
              <w:fldChar w:fldCharType="separate"/>
            </w:r>
            <w:r w:rsidR="00E55AF9">
              <w:rPr>
                <w:noProof/>
                <w:webHidden/>
              </w:rPr>
              <w:t>28</w:t>
            </w:r>
            <w:r w:rsidR="00E55AF9">
              <w:rPr>
                <w:noProof/>
                <w:webHidden/>
              </w:rPr>
              <w:fldChar w:fldCharType="end"/>
            </w:r>
          </w:hyperlink>
        </w:p>
        <w:p w14:paraId="1BF35C48" w14:textId="5346C11E"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31" w:history="1">
            <w:r w:rsidR="00E55AF9" w:rsidRPr="009E757A">
              <w:rPr>
                <w:rStyle w:val="Hiperhivatkozs"/>
                <w:noProof/>
              </w:rPr>
              <w:t>8.7.1 Beszúrás, formázás</w:t>
            </w:r>
            <w:r w:rsidR="00E55AF9">
              <w:rPr>
                <w:noProof/>
                <w:webHidden/>
              </w:rPr>
              <w:tab/>
            </w:r>
            <w:r w:rsidR="00E55AF9">
              <w:rPr>
                <w:noProof/>
                <w:webHidden/>
              </w:rPr>
              <w:fldChar w:fldCharType="begin"/>
            </w:r>
            <w:r w:rsidR="00E55AF9">
              <w:rPr>
                <w:noProof/>
                <w:webHidden/>
              </w:rPr>
              <w:instrText xml:space="preserve"> PAGEREF _Toc83751731 \h </w:instrText>
            </w:r>
            <w:r w:rsidR="00E55AF9">
              <w:rPr>
                <w:noProof/>
                <w:webHidden/>
              </w:rPr>
            </w:r>
            <w:r w:rsidR="00E55AF9">
              <w:rPr>
                <w:noProof/>
                <w:webHidden/>
              </w:rPr>
              <w:fldChar w:fldCharType="separate"/>
            </w:r>
            <w:r w:rsidR="00E55AF9">
              <w:rPr>
                <w:noProof/>
                <w:webHidden/>
              </w:rPr>
              <w:t>28</w:t>
            </w:r>
            <w:r w:rsidR="00E55AF9">
              <w:rPr>
                <w:noProof/>
                <w:webHidden/>
              </w:rPr>
              <w:fldChar w:fldCharType="end"/>
            </w:r>
          </w:hyperlink>
        </w:p>
        <w:p w14:paraId="6227F65E" w14:textId="2020B5E3"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32" w:history="1">
            <w:r w:rsidR="00E55AF9" w:rsidRPr="009E757A">
              <w:rPr>
                <w:rStyle w:val="Hiperhivatkozs"/>
                <w:noProof/>
              </w:rPr>
              <w:t>8.7.2 Képminőség</w:t>
            </w:r>
            <w:r w:rsidR="00E55AF9">
              <w:rPr>
                <w:noProof/>
                <w:webHidden/>
              </w:rPr>
              <w:tab/>
            </w:r>
            <w:r w:rsidR="00E55AF9">
              <w:rPr>
                <w:noProof/>
                <w:webHidden/>
              </w:rPr>
              <w:fldChar w:fldCharType="begin"/>
            </w:r>
            <w:r w:rsidR="00E55AF9">
              <w:rPr>
                <w:noProof/>
                <w:webHidden/>
              </w:rPr>
              <w:instrText xml:space="preserve"> PAGEREF _Toc83751732 \h </w:instrText>
            </w:r>
            <w:r w:rsidR="00E55AF9">
              <w:rPr>
                <w:noProof/>
                <w:webHidden/>
              </w:rPr>
            </w:r>
            <w:r w:rsidR="00E55AF9">
              <w:rPr>
                <w:noProof/>
                <w:webHidden/>
              </w:rPr>
              <w:fldChar w:fldCharType="separate"/>
            </w:r>
            <w:r w:rsidR="00E55AF9">
              <w:rPr>
                <w:noProof/>
                <w:webHidden/>
              </w:rPr>
              <w:t>28</w:t>
            </w:r>
            <w:r w:rsidR="00E55AF9">
              <w:rPr>
                <w:noProof/>
                <w:webHidden/>
              </w:rPr>
              <w:fldChar w:fldCharType="end"/>
            </w:r>
          </w:hyperlink>
        </w:p>
        <w:p w14:paraId="3223678A" w14:textId="58E11656"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33" w:history="1">
            <w:r w:rsidR="00E55AF9" w:rsidRPr="009E757A">
              <w:rPr>
                <w:rStyle w:val="Hiperhivatkozs"/>
                <w:noProof/>
              </w:rPr>
              <w:t>8.8 Kereszthivatkozások</w:t>
            </w:r>
            <w:r w:rsidR="00E55AF9">
              <w:rPr>
                <w:noProof/>
                <w:webHidden/>
              </w:rPr>
              <w:tab/>
            </w:r>
            <w:r w:rsidR="00E55AF9">
              <w:rPr>
                <w:noProof/>
                <w:webHidden/>
              </w:rPr>
              <w:fldChar w:fldCharType="begin"/>
            </w:r>
            <w:r w:rsidR="00E55AF9">
              <w:rPr>
                <w:noProof/>
                <w:webHidden/>
              </w:rPr>
              <w:instrText xml:space="preserve"> PAGEREF _Toc83751733 \h </w:instrText>
            </w:r>
            <w:r w:rsidR="00E55AF9">
              <w:rPr>
                <w:noProof/>
                <w:webHidden/>
              </w:rPr>
            </w:r>
            <w:r w:rsidR="00E55AF9">
              <w:rPr>
                <w:noProof/>
                <w:webHidden/>
              </w:rPr>
              <w:fldChar w:fldCharType="separate"/>
            </w:r>
            <w:r w:rsidR="00E55AF9">
              <w:rPr>
                <w:noProof/>
                <w:webHidden/>
              </w:rPr>
              <w:t>29</w:t>
            </w:r>
            <w:r w:rsidR="00E55AF9">
              <w:rPr>
                <w:noProof/>
                <w:webHidden/>
              </w:rPr>
              <w:fldChar w:fldCharType="end"/>
            </w:r>
          </w:hyperlink>
        </w:p>
        <w:p w14:paraId="1347E87C" w14:textId="27A34CF4"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34" w:history="1">
            <w:r w:rsidR="00E55AF9" w:rsidRPr="009E757A">
              <w:rPr>
                <w:rStyle w:val="Hiperhivatkozs"/>
                <w:noProof/>
              </w:rPr>
              <w:t>8.9 Irodalomhivatkozások</w:t>
            </w:r>
            <w:r w:rsidR="00E55AF9">
              <w:rPr>
                <w:noProof/>
                <w:webHidden/>
              </w:rPr>
              <w:tab/>
            </w:r>
            <w:r w:rsidR="00E55AF9">
              <w:rPr>
                <w:noProof/>
                <w:webHidden/>
              </w:rPr>
              <w:fldChar w:fldCharType="begin"/>
            </w:r>
            <w:r w:rsidR="00E55AF9">
              <w:rPr>
                <w:noProof/>
                <w:webHidden/>
              </w:rPr>
              <w:instrText xml:space="preserve"> PAGEREF _Toc83751734 \h </w:instrText>
            </w:r>
            <w:r w:rsidR="00E55AF9">
              <w:rPr>
                <w:noProof/>
                <w:webHidden/>
              </w:rPr>
            </w:r>
            <w:r w:rsidR="00E55AF9">
              <w:rPr>
                <w:noProof/>
                <w:webHidden/>
              </w:rPr>
              <w:fldChar w:fldCharType="separate"/>
            </w:r>
            <w:r w:rsidR="00E55AF9">
              <w:rPr>
                <w:noProof/>
                <w:webHidden/>
              </w:rPr>
              <w:t>30</w:t>
            </w:r>
            <w:r w:rsidR="00E55AF9">
              <w:rPr>
                <w:noProof/>
                <w:webHidden/>
              </w:rPr>
              <w:fldChar w:fldCharType="end"/>
            </w:r>
          </w:hyperlink>
        </w:p>
        <w:p w14:paraId="48AE9E3C" w14:textId="33BFB2C1"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35" w:history="1">
            <w:r w:rsidR="00E55AF9" w:rsidRPr="009E757A">
              <w:rPr>
                <w:rStyle w:val="Hiperhivatkozs"/>
                <w:noProof/>
              </w:rPr>
              <w:t>8.9.1 Pozícionálás</w:t>
            </w:r>
            <w:r w:rsidR="00E55AF9">
              <w:rPr>
                <w:noProof/>
                <w:webHidden/>
              </w:rPr>
              <w:tab/>
            </w:r>
            <w:r w:rsidR="00E55AF9">
              <w:rPr>
                <w:noProof/>
                <w:webHidden/>
              </w:rPr>
              <w:fldChar w:fldCharType="begin"/>
            </w:r>
            <w:r w:rsidR="00E55AF9">
              <w:rPr>
                <w:noProof/>
                <w:webHidden/>
              </w:rPr>
              <w:instrText xml:space="preserve"> PAGEREF _Toc83751735 \h </w:instrText>
            </w:r>
            <w:r w:rsidR="00E55AF9">
              <w:rPr>
                <w:noProof/>
                <w:webHidden/>
              </w:rPr>
            </w:r>
            <w:r w:rsidR="00E55AF9">
              <w:rPr>
                <w:noProof/>
                <w:webHidden/>
              </w:rPr>
              <w:fldChar w:fldCharType="separate"/>
            </w:r>
            <w:r w:rsidR="00E55AF9">
              <w:rPr>
                <w:noProof/>
                <w:webHidden/>
              </w:rPr>
              <w:t>30</w:t>
            </w:r>
            <w:r w:rsidR="00E55AF9">
              <w:rPr>
                <w:noProof/>
                <w:webHidden/>
              </w:rPr>
              <w:fldChar w:fldCharType="end"/>
            </w:r>
          </w:hyperlink>
        </w:p>
        <w:p w14:paraId="6DF93EAF" w14:textId="2077CD1C"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36" w:history="1">
            <w:r w:rsidR="00E55AF9" w:rsidRPr="009E757A">
              <w:rPr>
                <w:rStyle w:val="Hiperhivatkozs"/>
                <w:noProof/>
              </w:rPr>
              <w:t>8.9.2 Mikor kell hivatkoznom?</w:t>
            </w:r>
            <w:r w:rsidR="00E55AF9">
              <w:rPr>
                <w:noProof/>
                <w:webHidden/>
              </w:rPr>
              <w:tab/>
            </w:r>
            <w:r w:rsidR="00E55AF9">
              <w:rPr>
                <w:noProof/>
                <w:webHidden/>
              </w:rPr>
              <w:fldChar w:fldCharType="begin"/>
            </w:r>
            <w:r w:rsidR="00E55AF9">
              <w:rPr>
                <w:noProof/>
                <w:webHidden/>
              </w:rPr>
              <w:instrText xml:space="preserve"> PAGEREF _Toc83751736 \h </w:instrText>
            </w:r>
            <w:r w:rsidR="00E55AF9">
              <w:rPr>
                <w:noProof/>
                <w:webHidden/>
              </w:rPr>
            </w:r>
            <w:r w:rsidR="00E55AF9">
              <w:rPr>
                <w:noProof/>
                <w:webHidden/>
              </w:rPr>
              <w:fldChar w:fldCharType="separate"/>
            </w:r>
            <w:r w:rsidR="00E55AF9">
              <w:rPr>
                <w:noProof/>
                <w:webHidden/>
              </w:rPr>
              <w:t>31</w:t>
            </w:r>
            <w:r w:rsidR="00E55AF9">
              <w:rPr>
                <w:noProof/>
                <w:webHidden/>
              </w:rPr>
              <w:fldChar w:fldCharType="end"/>
            </w:r>
          </w:hyperlink>
        </w:p>
        <w:p w14:paraId="0DE6A614" w14:textId="5A05660E"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37" w:history="1">
            <w:r w:rsidR="00E55AF9" w:rsidRPr="009E757A">
              <w:rPr>
                <w:rStyle w:val="Hiperhivatkozs"/>
                <w:noProof/>
              </w:rPr>
              <w:t>8.10 Word tippek és trükkök</w:t>
            </w:r>
            <w:r w:rsidR="00E55AF9">
              <w:rPr>
                <w:noProof/>
                <w:webHidden/>
              </w:rPr>
              <w:tab/>
            </w:r>
            <w:r w:rsidR="00E55AF9">
              <w:rPr>
                <w:noProof/>
                <w:webHidden/>
              </w:rPr>
              <w:fldChar w:fldCharType="begin"/>
            </w:r>
            <w:r w:rsidR="00E55AF9">
              <w:rPr>
                <w:noProof/>
                <w:webHidden/>
              </w:rPr>
              <w:instrText xml:space="preserve"> PAGEREF _Toc83751737 \h </w:instrText>
            </w:r>
            <w:r w:rsidR="00E55AF9">
              <w:rPr>
                <w:noProof/>
                <w:webHidden/>
              </w:rPr>
            </w:r>
            <w:r w:rsidR="00E55AF9">
              <w:rPr>
                <w:noProof/>
                <w:webHidden/>
              </w:rPr>
              <w:fldChar w:fldCharType="separate"/>
            </w:r>
            <w:r w:rsidR="00E55AF9">
              <w:rPr>
                <w:noProof/>
                <w:webHidden/>
              </w:rPr>
              <w:t>31</w:t>
            </w:r>
            <w:r w:rsidR="00E55AF9">
              <w:rPr>
                <w:noProof/>
                <w:webHidden/>
              </w:rPr>
              <w:fldChar w:fldCharType="end"/>
            </w:r>
          </w:hyperlink>
        </w:p>
        <w:p w14:paraId="647E1352" w14:textId="6F17B31C"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38" w:history="1">
            <w:r w:rsidR="00E55AF9" w:rsidRPr="009E757A">
              <w:rPr>
                <w:rStyle w:val="Hiperhivatkozs"/>
                <w:noProof/>
              </w:rPr>
              <w:t>8.10.1 Navigációs ablak</w:t>
            </w:r>
            <w:r w:rsidR="00E55AF9">
              <w:rPr>
                <w:noProof/>
                <w:webHidden/>
              </w:rPr>
              <w:tab/>
            </w:r>
            <w:r w:rsidR="00E55AF9">
              <w:rPr>
                <w:noProof/>
                <w:webHidden/>
              </w:rPr>
              <w:fldChar w:fldCharType="begin"/>
            </w:r>
            <w:r w:rsidR="00E55AF9">
              <w:rPr>
                <w:noProof/>
                <w:webHidden/>
              </w:rPr>
              <w:instrText xml:space="preserve"> PAGEREF _Toc83751738 \h </w:instrText>
            </w:r>
            <w:r w:rsidR="00E55AF9">
              <w:rPr>
                <w:noProof/>
                <w:webHidden/>
              </w:rPr>
            </w:r>
            <w:r w:rsidR="00E55AF9">
              <w:rPr>
                <w:noProof/>
                <w:webHidden/>
              </w:rPr>
              <w:fldChar w:fldCharType="separate"/>
            </w:r>
            <w:r w:rsidR="00E55AF9">
              <w:rPr>
                <w:noProof/>
                <w:webHidden/>
              </w:rPr>
              <w:t>31</w:t>
            </w:r>
            <w:r w:rsidR="00E55AF9">
              <w:rPr>
                <w:noProof/>
                <w:webHidden/>
              </w:rPr>
              <w:fldChar w:fldCharType="end"/>
            </w:r>
          </w:hyperlink>
        </w:p>
        <w:p w14:paraId="53B82A9F" w14:textId="3EEE5EA5"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39" w:history="1">
            <w:r w:rsidR="00E55AF9" w:rsidRPr="009E757A">
              <w:rPr>
                <w:rStyle w:val="Hiperhivatkozs"/>
                <w:noProof/>
              </w:rPr>
              <w:t>8.10.2 Megjegyzések</w:t>
            </w:r>
            <w:r w:rsidR="00E55AF9">
              <w:rPr>
                <w:noProof/>
                <w:webHidden/>
              </w:rPr>
              <w:tab/>
            </w:r>
            <w:r w:rsidR="00E55AF9">
              <w:rPr>
                <w:noProof/>
                <w:webHidden/>
              </w:rPr>
              <w:fldChar w:fldCharType="begin"/>
            </w:r>
            <w:r w:rsidR="00E55AF9">
              <w:rPr>
                <w:noProof/>
                <w:webHidden/>
              </w:rPr>
              <w:instrText xml:space="preserve"> PAGEREF _Toc83751739 \h </w:instrText>
            </w:r>
            <w:r w:rsidR="00E55AF9">
              <w:rPr>
                <w:noProof/>
                <w:webHidden/>
              </w:rPr>
            </w:r>
            <w:r w:rsidR="00E55AF9">
              <w:rPr>
                <w:noProof/>
                <w:webHidden/>
              </w:rPr>
              <w:fldChar w:fldCharType="separate"/>
            </w:r>
            <w:r w:rsidR="00E55AF9">
              <w:rPr>
                <w:noProof/>
                <w:webHidden/>
              </w:rPr>
              <w:t>31</w:t>
            </w:r>
            <w:r w:rsidR="00E55AF9">
              <w:rPr>
                <w:noProof/>
                <w:webHidden/>
              </w:rPr>
              <w:fldChar w:fldCharType="end"/>
            </w:r>
          </w:hyperlink>
        </w:p>
        <w:p w14:paraId="5B47FCF0" w14:textId="136D311B"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40" w:history="1">
            <w:r w:rsidR="00E55AF9" w:rsidRPr="009E757A">
              <w:rPr>
                <w:rStyle w:val="Hiperhivatkozs"/>
                <w:noProof/>
              </w:rPr>
              <w:t>8.10.3 Korrektúra</w:t>
            </w:r>
            <w:r w:rsidR="00E55AF9">
              <w:rPr>
                <w:noProof/>
                <w:webHidden/>
              </w:rPr>
              <w:tab/>
            </w:r>
            <w:r w:rsidR="00E55AF9">
              <w:rPr>
                <w:noProof/>
                <w:webHidden/>
              </w:rPr>
              <w:fldChar w:fldCharType="begin"/>
            </w:r>
            <w:r w:rsidR="00E55AF9">
              <w:rPr>
                <w:noProof/>
                <w:webHidden/>
              </w:rPr>
              <w:instrText xml:space="preserve"> PAGEREF _Toc83751740 \h </w:instrText>
            </w:r>
            <w:r w:rsidR="00E55AF9">
              <w:rPr>
                <w:noProof/>
                <w:webHidden/>
              </w:rPr>
            </w:r>
            <w:r w:rsidR="00E55AF9">
              <w:rPr>
                <w:noProof/>
                <w:webHidden/>
              </w:rPr>
              <w:fldChar w:fldCharType="separate"/>
            </w:r>
            <w:r w:rsidR="00E55AF9">
              <w:rPr>
                <w:noProof/>
                <w:webHidden/>
              </w:rPr>
              <w:t>32</w:t>
            </w:r>
            <w:r w:rsidR="00E55AF9">
              <w:rPr>
                <w:noProof/>
                <w:webHidden/>
              </w:rPr>
              <w:fldChar w:fldCharType="end"/>
            </w:r>
          </w:hyperlink>
        </w:p>
        <w:p w14:paraId="73BF6198" w14:textId="5A6C92CF"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41" w:history="1">
            <w:r w:rsidR="00E55AF9" w:rsidRPr="009E757A">
              <w:rPr>
                <w:rStyle w:val="Hiperhivatkozs"/>
                <w:noProof/>
              </w:rPr>
              <w:t>8.10.4 Gyorsbillentyűk</w:t>
            </w:r>
            <w:r w:rsidR="00E55AF9">
              <w:rPr>
                <w:noProof/>
                <w:webHidden/>
              </w:rPr>
              <w:tab/>
            </w:r>
            <w:r w:rsidR="00E55AF9">
              <w:rPr>
                <w:noProof/>
                <w:webHidden/>
              </w:rPr>
              <w:fldChar w:fldCharType="begin"/>
            </w:r>
            <w:r w:rsidR="00E55AF9">
              <w:rPr>
                <w:noProof/>
                <w:webHidden/>
              </w:rPr>
              <w:instrText xml:space="preserve"> PAGEREF _Toc83751741 \h </w:instrText>
            </w:r>
            <w:r w:rsidR="00E55AF9">
              <w:rPr>
                <w:noProof/>
                <w:webHidden/>
              </w:rPr>
            </w:r>
            <w:r w:rsidR="00E55AF9">
              <w:rPr>
                <w:noProof/>
                <w:webHidden/>
              </w:rPr>
              <w:fldChar w:fldCharType="separate"/>
            </w:r>
            <w:r w:rsidR="00E55AF9">
              <w:rPr>
                <w:noProof/>
                <w:webHidden/>
              </w:rPr>
              <w:t>32</w:t>
            </w:r>
            <w:r w:rsidR="00E55AF9">
              <w:rPr>
                <w:noProof/>
                <w:webHidden/>
              </w:rPr>
              <w:fldChar w:fldCharType="end"/>
            </w:r>
          </w:hyperlink>
        </w:p>
        <w:p w14:paraId="100FFF54" w14:textId="153492DF"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42" w:history="1">
            <w:r w:rsidR="00E55AF9" w:rsidRPr="009E757A">
              <w:rPr>
                <w:rStyle w:val="Hiperhivatkozs"/>
                <w:noProof/>
              </w:rPr>
              <w:t>8.11 Kódrészletek</w:t>
            </w:r>
            <w:r w:rsidR="00E55AF9">
              <w:rPr>
                <w:noProof/>
                <w:webHidden/>
              </w:rPr>
              <w:tab/>
            </w:r>
            <w:r w:rsidR="00E55AF9">
              <w:rPr>
                <w:noProof/>
                <w:webHidden/>
              </w:rPr>
              <w:fldChar w:fldCharType="begin"/>
            </w:r>
            <w:r w:rsidR="00E55AF9">
              <w:rPr>
                <w:noProof/>
                <w:webHidden/>
              </w:rPr>
              <w:instrText xml:space="preserve"> PAGEREF _Toc83751742 \h </w:instrText>
            </w:r>
            <w:r w:rsidR="00E55AF9">
              <w:rPr>
                <w:noProof/>
                <w:webHidden/>
              </w:rPr>
            </w:r>
            <w:r w:rsidR="00E55AF9">
              <w:rPr>
                <w:noProof/>
                <w:webHidden/>
              </w:rPr>
              <w:fldChar w:fldCharType="separate"/>
            </w:r>
            <w:r w:rsidR="00E55AF9">
              <w:rPr>
                <w:noProof/>
                <w:webHidden/>
              </w:rPr>
              <w:t>32</w:t>
            </w:r>
            <w:r w:rsidR="00E55AF9">
              <w:rPr>
                <w:noProof/>
                <w:webHidden/>
              </w:rPr>
              <w:fldChar w:fldCharType="end"/>
            </w:r>
          </w:hyperlink>
        </w:p>
        <w:p w14:paraId="50C2FDC6" w14:textId="3A95705B"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43" w:history="1">
            <w:r w:rsidR="00E55AF9" w:rsidRPr="009E757A">
              <w:rPr>
                <w:rStyle w:val="Hiperhivatkozs"/>
                <w:noProof/>
              </w:rPr>
              <w:t>8.11.1 Formázás</w:t>
            </w:r>
            <w:r w:rsidR="00E55AF9">
              <w:rPr>
                <w:noProof/>
                <w:webHidden/>
              </w:rPr>
              <w:tab/>
            </w:r>
            <w:r w:rsidR="00E55AF9">
              <w:rPr>
                <w:noProof/>
                <w:webHidden/>
              </w:rPr>
              <w:fldChar w:fldCharType="begin"/>
            </w:r>
            <w:r w:rsidR="00E55AF9">
              <w:rPr>
                <w:noProof/>
                <w:webHidden/>
              </w:rPr>
              <w:instrText xml:space="preserve"> PAGEREF _Toc83751743 \h </w:instrText>
            </w:r>
            <w:r w:rsidR="00E55AF9">
              <w:rPr>
                <w:noProof/>
                <w:webHidden/>
              </w:rPr>
            </w:r>
            <w:r w:rsidR="00E55AF9">
              <w:rPr>
                <w:noProof/>
                <w:webHidden/>
              </w:rPr>
              <w:fldChar w:fldCharType="separate"/>
            </w:r>
            <w:r w:rsidR="00E55AF9">
              <w:rPr>
                <w:noProof/>
                <w:webHidden/>
              </w:rPr>
              <w:t>33</w:t>
            </w:r>
            <w:r w:rsidR="00E55AF9">
              <w:rPr>
                <w:noProof/>
                <w:webHidden/>
              </w:rPr>
              <w:fldChar w:fldCharType="end"/>
            </w:r>
          </w:hyperlink>
        </w:p>
        <w:p w14:paraId="638E80F9" w14:textId="423EA7A1" w:rsidR="00E55AF9" w:rsidRDefault="002316CF">
          <w:pPr>
            <w:pStyle w:val="TJ3"/>
            <w:tabs>
              <w:tab w:val="right" w:leader="dot" w:pos="8494"/>
            </w:tabs>
            <w:rPr>
              <w:rFonts w:asciiTheme="minorHAnsi" w:eastAsiaTheme="minorEastAsia" w:hAnsiTheme="minorHAnsi" w:cstheme="minorBidi"/>
              <w:noProof/>
              <w:sz w:val="22"/>
              <w:szCs w:val="22"/>
              <w:lang w:eastAsia="hu-HU"/>
            </w:rPr>
          </w:pPr>
          <w:hyperlink w:anchor="_Toc83751744" w:history="1">
            <w:r w:rsidR="00E55AF9" w:rsidRPr="009E757A">
              <w:rPr>
                <w:rStyle w:val="Hiperhivatkozs"/>
                <w:noProof/>
              </w:rPr>
              <w:t>8.11.2 Irodalomjegyzék</w:t>
            </w:r>
            <w:r w:rsidR="00E55AF9">
              <w:rPr>
                <w:noProof/>
                <w:webHidden/>
              </w:rPr>
              <w:tab/>
            </w:r>
            <w:r w:rsidR="00E55AF9">
              <w:rPr>
                <w:noProof/>
                <w:webHidden/>
              </w:rPr>
              <w:fldChar w:fldCharType="begin"/>
            </w:r>
            <w:r w:rsidR="00E55AF9">
              <w:rPr>
                <w:noProof/>
                <w:webHidden/>
              </w:rPr>
              <w:instrText xml:space="preserve"> PAGEREF _Toc83751744 \h </w:instrText>
            </w:r>
            <w:r w:rsidR="00E55AF9">
              <w:rPr>
                <w:noProof/>
                <w:webHidden/>
              </w:rPr>
            </w:r>
            <w:r w:rsidR="00E55AF9">
              <w:rPr>
                <w:noProof/>
                <w:webHidden/>
              </w:rPr>
              <w:fldChar w:fldCharType="separate"/>
            </w:r>
            <w:r w:rsidR="00E55AF9">
              <w:rPr>
                <w:noProof/>
                <w:webHidden/>
              </w:rPr>
              <w:t>34</w:t>
            </w:r>
            <w:r w:rsidR="00E55AF9">
              <w:rPr>
                <w:noProof/>
                <w:webHidden/>
              </w:rPr>
              <w:fldChar w:fldCharType="end"/>
            </w:r>
          </w:hyperlink>
        </w:p>
        <w:p w14:paraId="6CF6CDCF" w14:textId="4F9C7628" w:rsidR="00E55AF9" w:rsidRDefault="002316CF">
          <w:pPr>
            <w:pStyle w:val="TJ2"/>
            <w:tabs>
              <w:tab w:val="right" w:leader="dot" w:pos="8494"/>
            </w:tabs>
            <w:rPr>
              <w:rFonts w:asciiTheme="minorHAnsi" w:eastAsiaTheme="minorEastAsia" w:hAnsiTheme="minorHAnsi" w:cstheme="minorBidi"/>
              <w:noProof/>
              <w:sz w:val="22"/>
              <w:szCs w:val="22"/>
              <w:lang w:eastAsia="hu-HU"/>
            </w:rPr>
          </w:pPr>
          <w:hyperlink w:anchor="_Toc83751745" w:history="1">
            <w:r w:rsidR="00E55AF9" w:rsidRPr="009E757A">
              <w:rPr>
                <w:rStyle w:val="Hiperhivatkozs"/>
                <w:noProof/>
              </w:rPr>
              <w:t>8.12 Utolsó simítások</w:t>
            </w:r>
            <w:r w:rsidR="00E55AF9">
              <w:rPr>
                <w:noProof/>
                <w:webHidden/>
              </w:rPr>
              <w:tab/>
            </w:r>
            <w:r w:rsidR="00E55AF9">
              <w:rPr>
                <w:noProof/>
                <w:webHidden/>
              </w:rPr>
              <w:fldChar w:fldCharType="begin"/>
            </w:r>
            <w:r w:rsidR="00E55AF9">
              <w:rPr>
                <w:noProof/>
                <w:webHidden/>
              </w:rPr>
              <w:instrText xml:space="preserve"> PAGEREF _Toc83751745 \h </w:instrText>
            </w:r>
            <w:r w:rsidR="00E55AF9">
              <w:rPr>
                <w:noProof/>
                <w:webHidden/>
              </w:rPr>
            </w:r>
            <w:r w:rsidR="00E55AF9">
              <w:rPr>
                <w:noProof/>
                <w:webHidden/>
              </w:rPr>
              <w:fldChar w:fldCharType="separate"/>
            </w:r>
            <w:r w:rsidR="00E55AF9">
              <w:rPr>
                <w:noProof/>
                <w:webHidden/>
              </w:rPr>
              <w:t>34</w:t>
            </w:r>
            <w:r w:rsidR="00E55AF9">
              <w:rPr>
                <w:noProof/>
                <w:webHidden/>
              </w:rPr>
              <w:fldChar w:fldCharType="end"/>
            </w:r>
          </w:hyperlink>
        </w:p>
        <w:p w14:paraId="534279FB" w14:textId="4C4AA890" w:rsidR="00E55AF9" w:rsidRDefault="002316CF">
          <w:pPr>
            <w:pStyle w:val="TJ1"/>
            <w:rPr>
              <w:rFonts w:asciiTheme="minorHAnsi" w:eastAsiaTheme="minorEastAsia" w:hAnsiTheme="minorHAnsi" w:cstheme="minorBidi"/>
              <w:b w:val="0"/>
              <w:noProof/>
              <w:sz w:val="22"/>
              <w:szCs w:val="22"/>
              <w:lang w:eastAsia="hu-HU"/>
            </w:rPr>
          </w:pPr>
          <w:hyperlink w:anchor="_Toc83751746" w:history="1">
            <w:r w:rsidR="00E55AF9" w:rsidRPr="009E757A">
              <w:rPr>
                <w:rStyle w:val="Hiperhivatkozs"/>
                <w:noProof/>
              </w:rPr>
              <w:t>9 Irodalomjegyzék</w:t>
            </w:r>
            <w:r w:rsidR="00E55AF9">
              <w:rPr>
                <w:noProof/>
                <w:webHidden/>
              </w:rPr>
              <w:tab/>
            </w:r>
            <w:r w:rsidR="00E55AF9">
              <w:rPr>
                <w:noProof/>
                <w:webHidden/>
              </w:rPr>
              <w:fldChar w:fldCharType="begin"/>
            </w:r>
            <w:r w:rsidR="00E55AF9">
              <w:rPr>
                <w:noProof/>
                <w:webHidden/>
              </w:rPr>
              <w:instrText xml:space="preserve"> PAGEREF _Toc83751746 \h </w:instrText>
            </w:r>
            <w:r w:rsidR="00E55AF9">
              <w:rPr>
                <w:noProof/>
                <w:webHidden/>
              </w:rPr>
            </w:r>
            <w:r w:rsidR="00E55AF9">
              <w:rPr>
                <w:noProof/>
                <w:webHidden/>
              </w:rPr>
              <w:fldChar w:fldCharType="separate"/>
            </w:r>
            <w:r w:rsidR="00E55AF9">
              <w:rPr>
                <w:noProof/>
                <w:webHidden/>
              </w:rPr>
              <w:t>35</w:t>
            </w:r>
            <w:r w:rsidR="00E55AF9">
              <w:rPr>
                <w:noProof/>
                <w:webHidden/>
              </w:rPr>
              <w:fldChar w:fldCharType="end"/>
            </w:r>
          </w:hyperlink>
        </w:p>
        <w:p w14:paraId="384E6EB9" w14:textId="6F71C921" w:rsidR="00E55AF9" w:rsidRDefault="002316CF">
          <w:pPr>
            <w:pStyle w:val="TJ1"/>
            <w:rPr>
              <w:rFonts w:asciiTheme="minorHAnsi" w:eastAsiaTheme="minorEastAsia" w:hAnsiTheme="minorHAnsi" w:cstheme="minorBidi"/>
              <w:b w:val="0"/>
              <w:noProof/>
              <w:sz w:val="22"/>
              <w:szCs w:val="22"/>
              <w:lang w:eastAsia="hu-HU"/>
            </w:rPr>
          </w:pPr>
          <w:hyperlink w:anchor="_Toc83751747" w:history="1">
            <w:r w:rsidR="00E55AF9" w:rsidRPr="009E757A">
              <w:rPr>
                <w:rStyle w:val="Hiperhivatkozs"/>
                <w:noProof/>
              </w:rPr>
              <w:t>Függelék</w:t>
            </w:r>
            <w:r w:rsidR="00E55AF9">
              <w:rPr>
                <w:noProof/>
                <w:webHidden/>
              </w:rPr>
              <w:tab/>
            </w:r>
            <w:r w:rsidR="00E55AF9">
              <w:rPr>
                <w:noProof/>
                <w:webHidden/>
              </w:rPr>
              <w:fldChar w:fldCharType="begin"/>
            </w:r>
            <w:r w:rsidR="00E55AF9">
              <w:rPr>
                <w:noProof/>
                <w:webHidden/>
              </w:rPr>
              <w:instrText xml:space="preserve"> PAGEREF _Toc83751747 \h </w:instrText>
            </w:r>
            <w:r w:rsidR="00E55AF9">
              <w:rPr>
                <w:noProof/>
                <w:webHidden/>
              </w:rPr>
            </w:r>
            <w:r w:rsidR="00E55AF9">
              <w:rPr>
                <w:noProof/>
                <w:webHidden/>
              </w:rPr>
              <w:fldChar w:fldCharType="separate"/>
            </w:r>
            <w:r w:rsidR="00E55AF9">
              <w:rPr>
                <w:noProof/>
                <w:webHidden/>
              </w:rPr>
              <w:t>36</w:t>
            </w:r>
            <w:r w:rsidR="00E55AF9">
              <w:rPr>
                <w:noProof/>
                <w:webHidden/>
              </w:rPr>
              <w:fldChar w:fldCharType="end"/>
            </w:r>
          </w:hyperlink>
        </w:p>
        <w:p w14:paraId="679CD7C2" w14:textId="44AD4FED" w:rsidR="00E55AF9" w:rsidRDefault="00E55AF9">
          <w:pPr>
            <w:rPr>
              <w:noProof/>
            </w:rPr>
          </w:pPr>
          <w:r>
            <w:rPr>
              <w:b/>
              <w:bCs/>
              <w:noProof/>
            </w:rPr>
            <w:fldChar w:fldCharType="end"/>
          </w:r>
        </w:p>
      </w:sdtContent>
    </w:sdt>
    <w:p w14:paraId="45012F29" w14:textId="18EDB01D"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03D03B0B" w:rsidR="00681E99" w:rsidRDefault="00681E99" w:rsidP="005E01E0">
      <w:pPr>
        <w:pStyle w:val="Nyilatkozatszveg"/>
      </w:pPr>
      <w:r w:rsidRPr="00B50CAA">
        <w:t xml:space="preserve">Alulírott </w:t>
      </w:r>
      <w:r w:rsidR="00ED4764">
        <w:rPr>
          <w:b/>
          <w:bCs/>
        </w:rPr>
        <w:t>Kiss Andor</w:t>
      </w:r>
      <w:r w:rsidRPr="00B50CAA">
        <w:t xml:space="preserve">, szigorló hallgató kijelentem, hogy ezt a </w:t>
      </w:r>
      <w:r>
        <w:t>szakdolgozatot</w:t>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1CA7DCE2" w:rsidR="00681E99" w:rsidRPr="00B50CAA" w:rsidRDefault="00681E99" w:rsidP="00681E99">
      <w:pPr>
        <w:pStyle w:val="Nyilatkozatkeltezs"/>
      </w:pPr>
      <w:r w:rsidRPr="00B50CAA">
        <w:t xml:space="preserve">Kelt: Budapest, </w:t>
      </w:r>
      <w:r w:rsidR="00630A92">
        <w:t>20</w:t>
      </w:r>
      <w:r w:rsidR="00ED4764">
        <w:t>21</w:t>
      </w:r>
      <w:r w:rsidR="00630A92">
        <w:t xml:space="preserve">. </w:t>
      </w:r>
      <w:r w:rsidR="00ED4764">
        <w:t>09</w:t>
      </w:r>
      <w:r w:rsidR="00630A92">
        <w:t xml:space="preserve">. </w:t>
      </w:r>
      <w:r w:rsidR="00ED4764">
        <w:t>28</w:t>
      </w:r>
    </w:p>
    <w:p w14:paraId="47749B79" w14:textId="77777777" w:rsidR="00681E99" w:rsidRDefault="005E01E0" w:rsidP="00854BDC">
      <w:pPr>
        <w:pStyle w:val="Nyilatkozatalrs"/>
      </w:pPr>
      <w:r>
        <w:tab/>
      </w:r>
      <w:r w:rsidR="00854BDC">
        <w:t>...</w:t>
      </w:r>
      <w:r>
        <w:t>…………………………………………….</w:t>
      </w:r>
    </w:p>
    <w:p w14:paraId="5F7D501E" w14:textId="2C3996B1" w:rsidR="005E01E0" w:rsidRDefault="00630A92" w:rsidP="00630A92">
      <w:pPr>
        <w:pStyle w:val="Nyilatkozatalrs"/>
        <w:ind w:firstLine="634"/>
      </w:pPr>
      <w:r>
        <w:t xml:space="preserve">                         </w:t>
      </w:r>
      <w:r w:rsidR="00ED4764">
        <w:t>Kiss Andor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footerReference w:type="first" r:id="rId10"/>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83751673"/>
      <w:r w:rsidRPr="00B50CAA">
        <w:lastRenderedPageBreak/>
        <w:t>Összefoglaló</w:t>
      </w:r>
      <w:bookmarkEnd w:id="0"/>
      <w:bookmarkEnd w:id="1"/>
    </w:p>
    <w:p w14:paraId="274A4EEA" w14:textId="7D75CE90" w:rsidR="005334AD" w:rsidRPr="00D23BFC" w:rsidRDefault="00146065" w:rsidP="00630A92">
      <w:proofErr w:type="spellStart"/>
      <w:r>
        <w:t>abstract</w:t>
      </w:r>
      <w:proofErr w:type="spellEnd"/>
      <w:r w:rsidR="009E204F">
        <w:t xml:space="preserve"> magyarul</w:t>
      </w:r>
    </w:p>
    <w:p w14:paraId="68C22B44" w14:textId="77777777" w:rsidR="0063585C" w:rsidRDefault="0063585C" w:rsidP="00816BCB">
      <w:pPr>
        <w:pStyle w:val="Fejezetcimszmozsnlkl"/>
      </w:pPr>
      <w:bookmarkStart w:id="2" w:name="_Toc433184092"/>
      <w:bookmarkStart w:id="3" w:name="_Toc83751674"/>
      <w:proofErr w:type="spellStart"/>
      <w:r w:rsidRPr="00B50CAA">
        <w:lastRenderedPageBreak/>
        <w:t>Abstract</w:t>
      </w:r>
      <w:bookmarkEnd w:id="2"/>
      <w:bookmarkEnd w:id="3"/>
      <w:proofErr w:type="spellEnd"/>
    </w:p>
    <w:p w14:paraId="7C02BBBF" w14:textId="77777777"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7777777" w:rsidR="001A57BC" w:rsidRDefault="003F5425" w:rsidP="006A1B7F">
      <w:pPr>
        <w:pStyle w:val="Cmsor1"/>
      </w:pPr>
      <w:bookmarkStart w:id="4" w:name="_Toc332797397"/>
      <w:bookmarkStart w:id="5" w:name="_Toc433184093"/>
      <w:bookmarkStart w:id="6" w:name="_Toc83751675"/>
      <w:r>
        <w:lastRenderedPageBreak/>
        <w:t>Bevezetés</w:t>
      </w:r>
      <w:bookmarkEnd w:id="4"/>
      <w:bookmarkEnd w:id="5"/>
      <w:bookmarkEnd w:id="6"/>
    </w:p>
    <w:p w14:paraId="2AA0B60F" w14:textId="0CD7BB28" w:rsidR="00FC4DC6" w:rsidRDefault="00FC4DC6" w:rsidP="00FC4DC6">
      <w:r>
        <w:t xml:space="preserve">A zeneszerzés az őskor óta jelen van az emberiség életében. Ahogy múlik az idő, úgy jelennek meg ott is egyre modernebb technológiák. </w:t>
      </w:r>
      <w:r w:rsidR="009E204F">
        <w:t xml:space="preserve">Kezdetben megjelentek akusztikus hangszerek, például a hárfa, később a lant. Az elektronika megjelenését nem sokkal később követték az elektromos hangszerek is. Egy ilyen híres, még ma is használt elektromos hangszer a szintetizátor volt, ami alapból zenei hullámformákat volt képes generálni különböző célhardverek, áramkörök segítségével. Később a szintetizátorok már egymással, és a számítógépekkel is képesek voltak kommunikálni, a </w:t>
      </w:r>
      <w:r w:rsidR="00035015">
        <w:t xml:space="preserve">Musical </w:t>
      </w:r>
      <w:proofErr w:type="spellStart"/>
      <w:r w:rsidR="00035015">
        <w:t>Instrument</w:t>
      </w:r>
      <w:proofErr w:type="spellEnd"/>
      <w:r w:rsidR="00035015">
        <w:t xml:space="preserve"> Digital </w:t>
      </w:r>
      <w:proofErr w:type="spellStart"/>
      <w:r w:rsidR="00035015">
        <w:t>Interface</w:t>
      </w:r>
      <w:proofErr w:type="spellEnd"/>
      <w:r w:rsidR="003454C8">
        <w:t xml:space="preserve"> </w:t>
      </w:r>
      <w:r w:rsidR="00035015">
        <w:t>(</w:t>
      </w:r>
      <w:r w:rsidR="009E204F">
        <w:t>MIDI</w:t>
      </w:r>
      <w:r w:rsidR="00035015">
        <w:t>)</w:t>
      </w:r>
      <w:r w:rsidR="009E204F">
        <w:t xml:space="preserve"> protokoll</w:t>
      </w:r>
      <w:r w:rsidR="00035015">
        <w:t xml:space="preserve"> segítségével. Ahogy észrevehető ebből a rövid történelmi áttekintőből, a technológia fejlődése, a gépesítés a hangszerekre is nagy hatással volt. Ma már számos olyan számítógépes programot lehet használni, ami zeneszerzésre alkalmas, különféle hangszerek hangjait képes lejátszani, és a felhasználó kezébe adja a kontrollt, aki kreativitása segítségével alkothat, viszont itt még mindig a felhasználó, az ember a gép mögött az igazi készítő, ő választja ki a megfelelő beállításokat, a hangokat és időtartamokat, amikből összeáll a zene.</w:t>
      </w:r>
    </w:p>
    <w:p w14:paraId="10D7BD1C" w14:textId="795DA1AE" w:rsidR="00FC4DC6" w:rsidRDefault="00FC4DC6" w:rsidP="00035015">
      <w:r>
        <w:t xml:space="preserve">A gépi tanulás már az 1950-es években is létezett, viszont zeneszerzésre akkor még nem használták. Akkor kezdtek el ezzel foglalkozni, amikor a 2010-es években a </w:t>
      </w:r>
      <w:r w:rsidR="00035015">
        <w:t>mély tanulás (</w:t>
      </w:r>
      <w:proofErr w:type="spellStart"/>
      <w:r w:rsidR="00035015">
        <w:t>deep</w:t>
      </w:r>
      <w:proofErr w:type="spellEnd"/>
      <w:r w:rsidR="00035015">
        <w:t xml:space="preserve"> </w:t>
      </w:r>
      <w:proofErr w:type="spellStart"/>
      <w:r w:rsidR="00035015">
        <w:t>learning</w:t>
      </w:r>
      <w:proofErr w:type="spellEnd"/>
      <w:r w:rsidR="00035015">
        <w:t>)</w:t>
      </w:r>
      <w:r>
        <w:t xml:space="preserve"> technológia robbanásszerű fejlődésen ment keresztül.</w:t>
      </w:r>
      <w:r w:rsidR="00035015">
        <w:t xml:space="preserve"> </w:t>
      </w:r>
      <w:r>
        <w:t xml:space="preserve">Ma már lehetséges zenét létrehozni úgy, hogy nem egy ember által szerkesztett zenét módosítanak szoftverek segítségével, hanem az alapot is </w:t>
      </w:r>
      <w:r w:rsidR="00035015">
        <w:t>teljes mértékben a</w:t>
      </w:r>
      <w:r>
        <w:t xml:space="preserve"> szoftver adja. </w:t>
      </w:r>
      <w:r w:rsidR="00035015">
        <w:t xml:space="preserve">Természetesen egyéb szoftverek vagy az emberi tényező is megjelenik a procedúrában, például a zene utólagos feldolgozásánál, </w:t>
      </w:r>
      <w:proofErr w:type="spellStart"/>
      <w:r w:rsidR="00035015">
        <w:t>effektezésénél</w:t>
      </w:r>
      <w:proofErr w:type="spellEnd"/>
      <w:r w:rsidR="00035015">
        <w:t xml:space="preserve">. Emellett azt sem szabad elfelejteni, hogy a tanító adathalmazt is emberek hozták létre, hiszen </w:t>
      </w:r>
      <w:r w:rsidR="004F61A0">
        <w:t>a gépi tanuló algoritmus se a semmiből szerzi ismereteit</w:t>
      </w:r>
      <w:r w:rsidR="00A1333C">
        <w:t>.</w:t>
      </w:r>
    </w:p>
    <w:p w14:paraId="5EC03C48" w14:textId="77777777" w:rsidR="00310809" w:rsidRDefault="008022C0" w:rsidP="00035015">
      <w:r>
        <w:t>A zene, a hangszerek és a gépi tanulás fejlődésének érdekes párhuzama mellett személyes motivációm is van, ami miatt ezt a szakdolgozat témát választottam. Több éve gitározom, elektromos gitáron is, foglalkoztam már zenei szoftverekkel is.</w:t>
      </w:r>
      <w:r w:rsidR="00310809">
        <w:t xml:space="preserve"> Mind a zene, mind a gépi tanulás világát nagyon érdekesnek tartom, így azt tűztem ki magamnak feladatként, hogy </w:t>
      </w:r>
      <w:proofErr w:type="spellStart"/>
      <w:r w:rsidR="00310809">
        <w:t>körüljárjam</w:t>
      </w:r>
      <w:proofErr w:type="spellEnd"/>
      <w:r w:rsidR="00310809">
        <w:t xml:space="preserve"> a témában rejlő lehetőségeket, feltérképezzem a zene számítógépes formátumait, és természetesen azt, hogy hogyan lehet generatív modellekkel létrehozni azokat. </w:t>
      </w:r>
    </w:p>
    <w:p w14:paraId="181090B7" w14:textId="710EF301" w:rsidR="00A1333C" w:rsidRDefault="00310809" w:rsidP="00035015">
      <w:r>
        <w:lastRenderedPageBreak/>
        <w:t xml:space="preserve">Egy másik személyes kötődésem teszi érdekessé még ezt a projektet. A legtöbb korábbi gépi tanulás alapú zeneszerzési megoldás klasszikus zenékkel foglalkozik, azon belül is zongoraművekkel. Én nem ezzel szeretnék, hanem az egyik kedvenc előadómmal, az </w:t>
      </w:r>
      <w:proofErr w:type="spellStart"/>
      <w:r>
        <w:t>Iron</w:t>
      </w:r>
      <w:proofErr w:type="spellEnd"/>
      <w:r>
        <w:t xml:space="preserve"> </w:t>
      </w:r>
      <w:proofErr w:type="spellStart"/>
      <w:r>
        <w:t>Maidennel</w:t>
      </w:r>
      <w:proofErr w:type="spellEnd"/>
      <w:r>
        <w:t xml:space="preserve">. Az ő zenéjük főleg gitáron és basszusgitáron van játszva, természetesen a ritmust adó dobokkal, és ritkán egyéb hangszerekkel, például szintetizátorral kiegészítve. </w:t>
      </w:r>
      <w:proofErr w:type="spellStart"/>
      <w:r>
        <w:t>Vokál</w:t>
      </w:r>
      <w:proofErr w:type="spellEnd"/>
      <w:r>
        <w:t xml:space="preserve"> is van szinte minden zeneszámuknál, viszont én azzal ebben a projektben nem foglalkozok, inkább a hangszerekre helyezem a fókuszt. Egy másik dolog, ami az </w:t>
      </w:r>
      <w:proofErr w:type="spellStart"/>
      <w:r>
        <w:t>Iron</w:t>
      </w:r>
      <w:proofErr w:type="spellEnd"/>
      <w:r>
        <w:t xml:space="preserve"> </w:t>
      </w:r>
      <w:proofErr w:type="spellStart"/>
      <w:r>
        <w:t>Maiden</w:t>
      </w:r>
      <w:proofErr w:type="spellEnd"/>
      <w:r>
        <w:t xml:space="preserve"> mellett szól, hogy jellegzetes, kicsit repetitív stílusuk van, ami szerintem egy gépi tanuló algoritmusnak egy könnyedén megérthető, tanulható dolog.</w:t>
      </w:r>
    </w:p>
    <w:p w14:paraId="30381D09" w14:textId="16EEFF74" w:rsidR="009B2EED" w:rsidRDefault="009B2EED" w:rsidP="009B2EED">
      <w:pPr>
        <w:pStyle w:val="Cmsor2"/>
      </w:pPr>
      <w:bookmarkStart w:id="7" w:name="_Toc433184094"/>
      <w:bookmarkStart w:id="8" w:name="_Toc83751676"/>
      <w:r>
        <w:t>Frissítsd a dokumentumot</w:t>
      </w:r>
      <w:bookmarkEnd w:id="7"/>
      <w:bookmarkEnd w:id="8"/>
    </w:p>
    <w:p w14:paraId="04CB4FAE" w14:textId="135C348B" w:rsidR="000F4BAD" w:rsidRDefault="000F4BAD" w:rsidP="000F4BAD">
      <w:pPr>
        <w:pStyle w:val="Cmsor2"/>
      </w:pPr>
      <w:bookmarkStart w:id="9" w:name="_Toc433184095"/>
      <w:bookmarkStart w:id="10" w:name="_Toc83751677"/>
      <w:r>
        <w:t>Szakdolgozat, vagy diplomaterv</w:t>
      </w:r>
      <w:bookmarkEnd w:id="9"/>
      <w:bookmarkEnd w:id="10"/>
    </w:p>
    <w:p w14:paraId="553B921E" w14:textId="69615A6B" w:rsidR="000F4BAD" w:rsidRDefault="000F4BAD" w:rsidP="000F4BAD">
      <w:pPr>
        <w:pStyle w:val="Cmsor2"/>
      </w:pPr>
      <w:bookmarkStart w:id="11" w:name="_Toc433184096"/>
      <w:bookmarkStart w:id="12" w:name="_Toc83751678"/>
      <w:r>
        <w:t>Témaválasztás</w:t>
      </w:r>
      <w:bookmarkEnd w:id="11"/>
      <w:bookmarkEnd w:id="12"/>
    </w:p>
    <w:p w14:paraId="67B8AB75" w14:textId="1391220A" w:rsidR="00877820" w:rsidRDefault="00C474ED" w:rsidP="005334AD">
      <w:pPr>
        <w:pStyle w:val="Cmsor1"/>
      </w:pPr>
      <w:bookmarkStart w:id="13" w:name="_Toc83751679"/>
      <w:bookmarkStart w:id="14" w:name="_Toc332797398"/>
      <w:r>
        <w:lastRenderedPageBreak/>
        <w:t>Elméleti háttér</w:t>
      </w:r>
      <w:bookmarkEnd w:id="13"/>
    </w:p>
    <w:p w14:paraId="3D7E7926" w14:textId="7E2EFDF6" w:rsidR="00780C8E" w:rsidRDefault="00780C8E" w:rsidP="00780C8E">
      <w:pPr>
        <w:pStyle w:val="Cmsor2"/>
      </w:pPr>
      <w:bookmarkStart w:id="15" w:name="_Toc83751680"/>
      <w:r>
        <w:t>Korábbi megoldások</w:t>
      </w:r>
      <w:bookmarkEnd w:id="15"/>
    </w:p>
    <w:p w14:paraId="1415DFB6" w14:textId="77777777" w:rsidR="00146065" w:rsidRDefault="00146065" w:rsidP="00146065">
      <w:pPr>
        <w:pStyle w:val="Cmsor3"/>
      </w:pPr>
      <w:bookmarkStart w:id="16" w:name="_Toc83751681"/>
      <w:proofErr w:type="spellStart"/>
      <w:r>
        <w:t>Markov</w:t>
      </w:r>
      <w:proofErr w:type="spellEnd"/>
      <w:r>
        <w:t>-lánc</w:t>
      </w:r>
    </w:p>
    <w:p w14:paraId="23A98579" w14:textId="77777777" w:rsidR="00146065" w:rsidRDefault="00146065" w:rsidP="00146065">
      <w:r>
        <w:t xml:space="preserve">A modern </w:t>
      </w:r>
      <w:proofErr w:type="spellStart"/>
      <w:r>
        <w:t>deep</w:t>
      </w:r>
      <w:proofErr w:type="spellEnd"/>
      <w:r>
        <w:t xml:space="preserve"> </w:t>
      </w:r>
      <w:proofErr w:type="spellStart"/>
      <w:r>
        <w:t>learning</w:t>
      </w:r>
      <w:proofErr w:type="spellEnd"/>
      <w:r>
        <w:t xml:space="preserve"> technológiába való betekintés előtt megnéztem, hogyan lehetne egyszerűbb, valószínűség alapú gépi tanulás segítségével zenét szerezni. Ehhez az elsőrendű </w:t>
      </w:r>
      <w:proofErr w:type="spellStart"/>
      <w:r>
        <w:t>Markov</w:t>
      </w:r>
      <w:proofErr w:type="spellEnd"/>
      <w:r>
        <w:t>-láncokat használtam, aminek definíciója így hangzik:</w:t>
      </w:r>
    </w:p>
    <w:p w14:paraId="2633F494" w14:textId="02E6C5BD" w:rsidR="00146065" w:rsidRDefault="00146065" w:rsidP="00146065">
      <w:r>
        <w:t xml:space="preserve"> Legyen S egy állapottér, amire igaz, hogy:</w:t>
      </w:r>
    </w:p>
    <w:p w14:paraId="323A92BB" w14:textId="77777777" w:rsidR="00146065" w:rsidRDefault="00146065" w:rsidP="00146065">
      <w:pPr>
        <w:jc w:val="center"/>
      </w:pPr>
    </w:p>
    <w:p w14:paraId="0C1BD5EC" w14:textId="77777777" w:rsidR="00146065" w:rsidRDefault="00146065" w:rsidP="00146065">
      <w:pPr>
        <w:jc w:val="center"/>
      </w:pPr>
      <w:r>
        <w:rPr>
          <w:noProof/>
        </w:rPr>
        <w:drawing>
          <wp:inline distT="19050" distB="19050" distL="19050" distR="19050" wp14:anchorId="0F4A0F1D" wp14:editId="2732823C">
            <wp:extent cx="2947988" cy="203309"/>
            <wp:effectExtent l="0" t="0" r="0" b="0"/>
            <wp:docPr id="15" name="image15.png" descr="{&quot;id&quot;:&quot;4&quot;,&quot;backgroundColorModified&quot;:false,&quot;backgroundColor&quot;:&quot;#ffffff&quot;,&quot;font&quot;:{&quot;family&quot;:&quot;Times New Roman&quot;,&quot;color&quot;:&quot;#000000&quot;,&quot;size&quot;:12},&quot;type&quot;:&quot;$&quot;,&quot;aid&quot;:null,&quot;code&quot;:&quot;$X_{1}, X_{2}, X_{3}, ..., X_{n}, X_{n+1} \\epsilon S$&quot;,&quot;ts&quot;:1619815423336,&quot;cs&quot;:&quot;h8q70rD5/rBS1irOsne45g==&quot;,&quot;size&quot;:{&quot;width&quot;:185,&quot;height&quot;:13}}"/>
            <wp:cNvGraphicFramePr/>
            <a:graphic xmlns:a="http://schemas.openxmlformats.org/drawingml/2006/main">
              <a:graphicData uri="http://schemas.openxmlformats.org/drawingml/2006/picture">
                <pic:pic xmlns:pic="http://schemas.openxmlformats.org/drawingml/2006/picture">
                  <pic:nvPicPr>
                    <pic:cNvPr id="0" name="image15.png" descr="{&quot;id&quot;:&quot;4&quot;,&quot;backgroundColorModified&quot;:false,&quot;backgroundColor&quot;:&quot;#ffffff&quot;,&quot;font&quot;:{&quot;family&quot;:&quot;Times New Roman&quot;,&quot;color&quot;:&quot;#000000&quot;,&quot;size&quot;:12},&quot;type&quot;:&quot;$&quot;,&quot;aid&quot;:null,&quot;code&quot;:&quot;$X_{1}, X_{2}, X_{3}, ..., X_{n}, X_{n+1} \\epsilon S$&quot;,&quot;ts&quot;:1619815423336,&quot;cs&quot;:&quot;h8q70rD5/rBS1irOsne45g==&quot;,&quot;size&quot;:{&quot;width&quot;:185,&quot;height&quot;:13}}"/>
                    <pic:cNvPicPr preferRelativeResize="0"/>
                  </pic:nvPicPr>
                  <pic:blipFill>
                    <a:blip r:embed="rId11"/>
                    <a:srcRect/>
                    <a:stretch>
                      <a:fillRect/>
                    </a:stretch>
                  </pic:blipFill>
                  <pic:spPr>
                    <a:xfrm>
                      <a:off x="0" y="0"/>
                      <a:ext cx="2947988" cy="203309"/>
                    </a:xfrm>
                    <a:prstGeom prst="rect">
                      <a:avLst/>
                    </a:prstGeom>
                    <a:ln/>
                  </pic:spPr>
                </pic:pic>
              </a:graphicData>
            </a:graphic>
          </wp:inline>
        </w:drawing>
      </w:r>
      <w:r>
        <w:rPr>
          <w:noProof/>
        </w:rPr>
        <w:drawing>
          <wp:inline distT="19050" distB="19050" distL="19050" distR="19050" wp14:anchorId="57BB0233" wp14:editId="3C504687">
            <wp:extent cx="6073057" cy="204136"/>
            <wp:effectExtent l="0" t="0" r="0" b="0"/>
            <wp:docPr id="18" name="image14.png" descr="{&quot;backgroundColor&quot;:&quot;#ffffff&quot;,&quot;font&quot;:{&quot;size&quot;:12,&quot;color&quot;:&quot;#000000&quot;,&quot;family&quot;:&quot;Times New Roman&quot;},&quot;code&quot;:&quot;$P(X_{n+1} = x | X_{1} = x_{1}, X_{2} = x_{2}, ... , X_{n} = x_{n}) = P(X_{n+1} = x | X_{n} = x_{n} )$&quot;,&quot;id&quot;:&quot;3&quot;,&quot;backgroundColorModified&quot;:false,&quot;type&quot;:&quot;$&quot;,&quot;aid&quot;:null,&quot;ts&quot;:1619815253609,&quot;cs&quot;:&quot;H0u+DXLe7oqhiZ7anOGtEw==&quot;,&quot;size&quot;:{&quot;width&quot;:476,&quot;height&quot;:16}}"/>
            <wp:cNvGraphicFramePr/>
            <a:graphic xmlns:a="http://schemas.openxmlformats.org/drawingml/2006/main">
              <a:graphicData uri="http://schemas.openxmlformats.org/drawingml/2006/picture">
                <pic:pic xmlns:pic="http://schemas.openxmlformats.org/drawingml/2006/picture">
                  <pic:nvPicPr>
                    <pic:cNvPr id="0" name="image14.png" descr="{&quot;backgroundColor&quot;:&quot;#ffffff&quot;,&quot;font&quot;:{&quot;size&quot;:12,&quot;color&quot;:&quot;#000000&quot;,&quot;family&quot;:&quot;Times New Roman&quot;},&quot;code&quot;:&quot;$P(X_{n+1} = x | X_{1} = x_{1}, X_{2} = x_{2}, ... , X_{n} = x_{n}) = P(X_{n+1} = x | X_{n} = x_{n} )$&quot;,&quot;id&quot;:&quot;3&quot;,&quot;backgroundColorModified&quot;:false,&quot;type&quot;:&quot;$&quot;,&quot;aid&quot;:null,&quot;ts&quot;:1619815253609,&quot;cs&quot;:&quot;H0u+DXLe7oqhiZ7anOGtEw==&quot;,&quot;size&quot;:{&quot;width&quot;:476,&quot;height&quot;:16}}"/>
                    <pic:cNvPicPr preferRelativeResize="0"/>
                  </pic:nvPicPr>
                  <pic:blipFill>
                    <a:blip r:embed="rId12"/>
                    <a:srcRect/>
                    <a:stretch>
                      <a:fillRect/>
                    </a:stretch>
                  </pic:blipFill>
                  <pic:spPr>
                    <a:xfrm>
                      <a:off x="0" y="0"/>
                      <a:ext cx="6073057" cy="204136"/>
                    </a:xfrm>
                    <a:prstGeom prst="rect">
                      <a:avLst/>
                    </a:prstGeom>
                    <a:ln/>
                  </pic:spPr>
                </pic:pic>
              </a:graphicData>
            </a:graphic>
          </wp:inline>
        </w:drawing>
      </w:r>
    </w:p>
    <w:p w14:paraId="22EA64E0" w14:textId="77777777" w:rsidR="00146065" w:rsidRDefault="00146065" w:rsidP="00146065"/>
    <w:p w14:paraId="152CAA50" w14:textId="48991681" w:rsidR="00146065" w:rsidRDefault="00146065" w:rsidP="00146065">
      <w:r>
        <w:t xml:space="preserve">Ekkor egy elsőrendű </w:t>
      </w:r>
      <w:proofErr w:type="spellStart"/>
      <w:r>
        <w:t>Markov</w:t>
      </w:r>
      <w:proofErr w:type="spellEnd"/>
      <w:r>
        <w:t xml:space="preserve">-láncot definiáltunk. Az elsőrendű </w:t>
      </w:r>
      <w:proofErr w:type="spellStart"/>
      <w:r>
        <w:t>Markov</w:t>
      </w:r>
      <w:proofErr w:type="spellEnd"/>
      <w:r>
        <w:t xml:space="preserve"> lánc egy olyan generatív modell, ahol minden állapot csak az azt megelőzőtől függ. Az átmenetek valószínűségét az úgynevezett átmenetvalószínűség mátrix határozza meg. Ez a mátrix meghatározza, hogy egy adott állapotból egy másikba mekkora valószínűséggel léphetünk át. Ha eszerint a mátrix szerint az állapotokon sorban lépkedünk, akkor létre tudunk hozni egy állapotsorozatot.</w:t>
      </w:r>
    </w:p>
    <w:p w14:paraId="6D8E76BB" w14:textId="0D2D2A1C" w:rsidR="00146065" w:rsidRPr="00AD0245" w:rsidRDefault="00146065" w:rsidP="00146065">
      <w:r>
        <w:t>Ezt zenei alkalmazásra úgy tudnám lefordítani, hogy minden hang egy állapot jelképez, és minden i-</w:t>
      </w:r>
      <w:proofErr w:type="spellStart"/>
      <w:r>
        <w:t>edik</w:t>
      </w:r>
      <w:proofErr w:type="spellEnd"/>
      <w:r>
        <w:t xml:space="preserve"> hang csak az őt megelőző, i-1-edik hangtól függ. Amikor állapotsorozatot generálok, az a zene hangjait fogja tartalmazni.</w:t>
      </w:r>
    </w:p>
    <w:p w14:paraId="0D6DE291" w14:textId="2F52627E" w:rsidR="00146065" w:rsidRDefault="00146065" w:rsidP="00146065">
      <w:pPr>
        <w:pStyle w:val="Cmsor3"/>
      </w:pPr>
      <w:r>
        <w:t>Az elemi neuron és a neurális hálózat</w:t>
      </w:r>
    </w:p>
    <w:p w14:paraId="06993625" w14:textId="7580EBE7" w:rsidR="00667556" w:rsidRDefault="00667556" w:rsidP="00667556">
      <w:r>
        <w:t xml:space="preserve">A gépi tanulás mai legnépszerűbb algoritmusának, a </w:t>
      </w:r>
      <w:proofErr w:type="spellStart"/>
      <w:r>
        <w:t>deep</w:t>
      </w:r>
      <w:proofErr w:type="spellEnd"/>
      <w:r>
        <w:t xml:space="preserve"> </w:t>
      </w:r>
      <w:proofErr w:type="spellStart"/>
      <w:r>
        <w:t>learningnek</w:t>
      </w:r>
      <w:proofErr w:type="spellEnd"/>
      <w:r>
        <w:t xml:space="preserve"> az alapvető építőeleme az elemi neuron. A neuron egy n hosszú vektort vár bemenetként, emellett egy n hosszú súlyvektorral, egy aktivációs függvénnyel és egy skalár kimenettel rendelkezik. A bemenetén kapott n hosszú vektort a súlyaival skalárisan összeszorozza, majd kimeneteként kiadja ezen skalárszorzat aktivációs függvényén átvezetett, „aktivált” értékét. Ezeket a neuronokat ritkán használják önmagukban, neurális </w:t>
      </w:r>
      <w:proofErr w:type="spellStart"/>
      <w:r>
        <w:t>hálózatokat</w:t>
      </w:r>
      <w:proofErr w:type="spellEnd"/>
      <w:r>
        <w:t xml:space="preserve"> szoktak belőlük alkotni, amik több, rétegbe szedett, összekapcsolt neuronból állnak.</w:t>
      </w:r>
    </w:p>
    <w:p w14:paraId="2CBC0022" w14:textId="05D376F8" w:rsidR="00667556" w:rsidRDefault="00667556" w:rsidP="00667556">
      <w:pPr>
        <w:ind w:firstLine="0"/>
      </w:pPr>
      <w:r>
        <w:rPr>
          <w:noProof/>
        </w:rPr>
        <w:lastRenderedPageBreak/>
        <w:drawing>
          <wp:inline distT="0" distB="0" distL="0" distR="0" wp14:anchorId="5F665036" wp14:editId="260F4B0A">
            <wp:extent cx="5400040" cy="359981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C87B74D" w14:textId="418E1854" w:rsidR="00667556" w:rsidRPr="00667556" w:rsidRDefault="000379E4" w:rsidP="00667556">
      <w:pPr>
        <w:ind w:firstLine="0"/>
      </w:pPr>
      <w:r>
        <w:t xml:space="preserve">A neurális hálózatokban a bemeneti rétegbe kerül a bemenet, majd továbbításra kerül a következő rétegbe, a réteg súlyaival összeszorozva. Mivel itt már nem csak 1 neuron kapja a bemenetet, hanem több, ezért a súlyvektor helyett már súlymátrixról beszélhetünk, jelen esetben egy </w:t>
      </w:r>
      <m:oMath>
        <m:r>
          <w:rPr>
            <w:rFonts w:ascii="Cambria Math" w:hAnsi="Cambria Math"/>
          </w:rPr>
          <m:t>2×5</m:t>
        </m:r>
      </m:oMath>
      <w:r>
        <w:t xml:space="preserve"> -ös mátrixról van szó, mivel a bemeneti rétegben 2 neuronból mennek az adatok a következő réteg 5 neuronjába. A bemeneti adatok összeszorzódnak az első súlymátrixszal, majd az ennek eredményeként kialakult súlymátrix értékei a réteg aktivációs függvényével aktiválva lesznek, és ez az érték megy tovább a következő rétegekbe. A háló ezután úgy tanul, hogy a kimeneti rétegén lévő értéket tanítás során összehasonlítják az elvárt értékkel, majd az ezek között lévő különbség függvényében a </w:t>
      </w:r>
      <w:proofErr w:type="spellStart"/>
      <w:r>
        <w:t>hibavisszaterjesztés</w:t>
      </w:r>
      <w:proofErr w:type="spellEnd"/>
      <w:r>
        <w:t xml:space="preserve"> (</w:t>
      </w:r>
      <w:proofErr w:type="spellStart"/>
      <w:r>
        <w:t>backpropagation</w:t>
      </w:r>
      <w:proofErr w:type="spellEnd"/>
      <w:r>
        <w:t xml:space="preserve">) algoritmus </w:t>
      </w:r>
      <w:r w:rsidR="00383EBA">
        <w:t>módosítja a rétegek súlyait, keresve az optimális értékeket. Ahogy ez az érték egyre optimálisabb lesz, úgy fog egyre jobb, az elvárthoz közelebbi értékeket adni a háló.</w:t>
      </w:r>
    </w:p>
    <w:p w14:paraId="4B998741" w14:textId="2ACE6544" w:rsidR="00146065" w:rsidRDefault="00146065" w:rsidP="00146065">
      <w:pPr>
        <w:pStyle w:val="Cmsor3"/>
      </w:pPr>
      <w:proofErr w:type="spellStart"/>
      <w:r>
        <w:t>Rekurrens</w:t>
      </w:r>
      <w:proofErr w:type="spellEnd"/>
      <w:r>
        <w:t xml:space="preserve"> neurális hálók</w:t>
      </w:r>
    </w:p>
    <w:p w14:paraId="57D1C096" w14:textId="029E455D" w:rsidR="00F3656A" w:rsidRDefault="000F6994" w:rsidP="000F6994">
      <w:r>
        <w:t xml:space="preserve">A sima neurális hálók kimenetei csak az adott </w:t>
      </w:r>
      <w:proofErr w:type="spellStart"/>
      <w:r>
        <w:t>pillanatbeli</w:t>
      </w:r>
      <w:proofErr w:type="spellEnd"/>
      <w:r>
        <w:t xml:space="preserve"> bemenettől </w:t>
      </w:r>
      <w:proofErr w:type="spellStart"/>
      <w:r>
        <w:t>függnek</w:t>
      </w:r>
      <w:proofErr w:type="spellEnd"/>
      <w:r>
        <w:t xml:space="preserve">, így időbeli szekvenciák, például zenék modellezéséhez nem valami jók. Ezt a problémát orvosolják a </w:t>
      </w:r>
      <w:proofErr w:type="spellStart"/>
      <w:r>
        <w:t>rekurrens</w:t>
      </w:r>
      <w:proofErr w:type="spellEnd"/>
      <w:r>
        <w:t xml:space="preserve"> neurális hálók</w:t>
      </w:r>
      <w:r w:rsidR="003454C8">
        <w:t xml:space="preserve"> </w:t>
      </w:r>
      <w:r w:rsidR="00271221">
        <w:t>(RNN)</w:t>
      </w:r>
      <w:r>
        <w:t xml:space="preserve">, amik olyan konstrukciók, hogy kimenetük a korábbi bementeiktől is függ. </w:t>
      </w:r>
    </w:p>
    <w:p w14:paraId="4B0FB71F" w14:textId="29A36480" w:rsidR="000F6994" w:rsidRDefault="00F3656A" w:rsidP="00F3656A">
      <w:pPr>
        <w:ind w:firstLine="0"/>
      </w:pPr>
      <w:r>
        <w:rPr>
          <w:noProof/>
        </w:rPr>
        <w:lastRenderedPageBreak/>
        <w:drawing>
          <wp:inline distT="0" distB="0" distL="0" distR="0" wp14:anchorId="1644C01B" wp14:editId="0C7D138F">
            <wp:extent cx="5400040" cy="1508760"/>
            <wp:effectExtent l="0" t="0" r="0" b="0"/>
            <wp:docPr id="17" name="Kép 17" descr="An unrolled recurrent neural network. Example borrowed from Olah (201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unrolled recurrent neural network. Example borrowed from Olah (2015)...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508760"/>
                    </a:xfrm>
                    <a:prstGeom prst="rect">
                      <a:avLst/>
                    </a:prstGeom>
                    <a:noFill/>
                    <a:ln>
                      <a:noFill/>
                    </a:ln>
                  </pic:spPr>
                </pic:pic>
              </a:graphicData>
            </a:graphic>
          </wp:inline>
        </w:drawing>
      </w:r>
      <w:r>
        <w:t xml:space="preserve"> Ha kibontunk egy ilyen </w:t>
      </w:r>
      <w:proofErr w:type="spellStart"/>
      <w:r>
        <w:t>rekurrens</w:t>
      </w:r>
      <w:proofErr w:type="spellEnd"/>
      <w:r>
        <w:t xml:space="preserve"> hálót, akkor egy </w:t>
      </w:r>
      <w:proofErr w:type="spellStart"/>
      <w:r>
        <w:t>Markov</w:t>
      </w:r>
      <w:proofErr w:type="spellEnd"/>
      <w:r>
        <w:t xml:space="preserve">-lánchoz hasonló objektumot láthatunk. </w:t>
      </w:r>
      <w:proofErr w:type="spellStart"/>
      <w:r>
        <w:t>x</w:t>
      </w:r>
      <w:r>
        <w:rPr>
          <w:vertAlign w:val="subscript"/>
        </w:rPr>
        <w:t>t</w:t>
      </w:r>
      <w:proofErr w:type="spellEnd"/>
      <w:r>
        <w:t xml:space="preserve"> időbeli kiterjedéssel rendelkező bemeneti vektor feldolgozásakor az i </w:t>
      </w:r>
      <w:proofErr w:type="spellStart"/>
      <w:r>
        <w:t>időpillanatbeli</w:t>
      </w:r>
      <w:proofErr w:type="spellEnd"/>
      <w:r>
        <w:t xml:space="preserve"> kimenet nem csak az i </w:t>
      </w:r>
      <w:proofErr w:type="spellStart"/>
      <w:r>
        <w:t>időpillanatbeli</w:t>
      </w:r>
      <w:proofErr w:type="spellEnd"/>
      <w:r>
        <w:t xml:space="preserve"> bemenettől függ, hanem a korábbi kimenetektől is. A probléma ezekkel, hogy nem tudnak </w:t>
      </w:r>
      <w:proofErr w:type="spellStart"/>
      <w:r>
        <w:t>hoszútávú</w:t>
      </w:r>
      <w:proofErr w:type="spellEnd"/>
      <w:r>
        <w:t xml:space="preserve"> függőségeket </w:t>
      </w:r>
      <w:proofErr w:type="spellStart"/>
      <w:r>
        <w:t>fedolgozni</w:t>
      </w:r>
      <w:proofErr w:type="spellEnd"/>
      <w:r>
        <w:t xml:space="preserve">, mivel a </w:t>
      </w:r>
      <w:proofErr w:type="spellStart"/>
      <w:r>
        <w:t>Markov</w:t>
      </w:r>
      <w:proofErr w:type="spellEnd"/>
      <w:r>
        <w:t>-lánchoz hasonlóan csak a</w:t>
      </w:r>
      <w:r w:rsidR="00A813B7">
        <w:t xml:space="preserve">z eggyel korábbi </w:t>
      </w:r>
      <w:proofErr w:type="spellStart"/>
      <w:r w:rsidR="00A813B7">
        <w:t>időpillanatből</w:t>
      </w:r>
      <w:proofErr w:type="spellEnd"/>
      <w:r w:rsidR="00A813B7">
        <w:t xml:space="preserve"> kapnak plusz információt, így hosszú távon elenyészik a jóval korábbi információ. Ezt a problémát hivatott orvosolni a Long </w:t>
      </w:r>
      <w:proofErr w:type="spellStart"/>
      <w:r w:rsidR="00A813B7">
        <w:t>Short</w:t>
      </w:r>
      <w:proofErr w:type="spellEnd"/>
      <w:r w:rsidR="00A813B7">
        <w:t xml:space="preserve"> Term </w:t>
      </w:r>
      <w:proofErr w:type="spellStart"/>
      <w:r w:rsidR="00A813B7">
        <w:t>Memory</w:t>
      </w:r>
      <w:proofErr w:type="spellEnd"/>
      <w:r w:rsidR="0084143A">
        <w:t xml:space="preserve"> </w:t>
      </w:r>
      <w:r w:rsidR="00A813B7">
        <w:t xml:space="preserve">(LSTM) hálózat. </w:t>
      </w:r>
    </w:p>
    <w:p w14:paraId="054EC446" w14:textId="509AD5EE" w:rsidR="00A813B7" w:rsidRDefault="00A813B7" w:rsidP="00F3656A">
      <w:pPr>
        <w:ind w:firstLine="0"/>
      </w:pPr>
      <w:r>
        <w:rPr>
          <w:noProof/>
        </w:rPr>
        <w:drawing>
          <wp:inline distT="0" distB="0" distL="0" distR="0" wp14:anchorId="1B3CE674" wp14:editId="7FADFB9E">
            <wp:extent cx="5400040" cy="2029460"/>
            <wp:effectExtent l="0" t="0" r="0" b="8890"/>
            <wp:docPr id="19" name="Kép 19"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LSTM neural networ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029460"/>
                    </a:xfrm>
                    <a:prstGeom prst="rect">
                      <a:avLst/>
                    </a:prstGeom>
                    <a:noFill/>
                    <a:ln>
                      <a:noFill/>
                    </a:ln>
                  </pic:spPr>
                </pic:pic>
              </a:graphicData>
            </a:graphic>
          </wp:inline>
        </w:drawing>
      </w:r>
    </w:p>
    <w:p w14:paraId="5F0DFD47" w14:textId="18E6F0D7" w:rsidR="00A813B7" w:rsidRPr="00F3656A" w:rsidRDefault="00271221" w:rsidP="00F3656A">
      <w:pPr>
        <w:ind w:firstLine="0"/>
      </w:pPr>
      <w:r>
        <w:t>Az LSTM fölső vonalán a sima RNN-</w:t>
      </w:r>
      <w:proofErr w:type="spellStart"/>
      <w:r>
        <w:t>hez</w:t>
      </w:r>
      <w:proofErr w:type="spellEnd"/>
      <w:r>
        <w:t xml:space="preserve"> hasonlóan továbbmennek az adatok, viszont történnek rajtuk változások, amik elősegítik a hosszútávú függőségek fe</w:t>
      </w:r>
      <w:r w:rsidR="003454C8">
        <w:t>l</w:t>
      </w:r>
      <w:r>
        <w:t>dolgozását. Az LSTM több kapuból áll, amik ezekért a változásokért felelősek. Az első kapu, a</w:t>
      </w:r>
      <w:r w:rsidR="003454C8">
        <w:t>z</w:t>
      </w:r>
      <w:r>
        <w:t xml:space="preserve"> </w:t>
      </w:r>
      <w:r w:rsidR="003454C8">
        <w:t>input</w:t>
      </w:r>
      <w:r>
        <w:t xml:space="preserve"> </w:t>
      </w:r>
      <w:proofErr w:type="spellStart"/>
      <w:r>
        <w:t>gate</w:t>
      </w:r>
      <w:proofErr w:type="spellEnd"/>
      <w:r>
        <w:t xml:space="preserve"> egy </w:t>
      </w:r>
      <w:proofErr w:type="spellStart"/>
      <w:r>
        <w:t>szigmoid</w:t>
      </w:r>
      <w:proofErr w:type="spellEnd"/>
      <w:r>
        <w:t xml:space="preserve"> függvénnyel aktivált neuron, ami azt határozza meg, hogy a korábbi LSTM cellából érkező információ mennyire maradjon meg. A </w:t>
      </w:r>
      <w:proofErr w:type="spellStart"/>
      <w:r>
        <w:t>szigmoid</w:t>
      </w:r>
      <w:proofErr w:type="spellEnd"/>
      <w:r>
        <w:t xml:space="preserve"> 0 és 1 közötti kime</w:t>
      </w:r>
      <w:r w:rsidR="00BF406A">
        <w:t>ne</w:t>
      </w:r>
      <w:r>
        <w:t>ttel rendelkezik, amivel összeszorozva az információt,</w:t>
      </w:r>
      <w:r w:rsidR="00BF406A">
        <w:t xml:space="preserve"> dől el, hogy mennyi maradjon abból meg.</w:t>
      </w:r>
      <w:r>
        <w:t xml:space="preserve"> </w:t>
      </w:r>
      <w:r w:rsidR="00BF406A">
        <w:t>A</w:t>
      </w:r>
      <w:r>
        <w:t xml:space="preserve"> 0</w:t>
      </w:r>
      <w:r w:rsidR="00BF406A">
        <w:t xml:space="preserve"> </w:t>
      </w:r>
      <w:r>
        <w:t xml:space="preserve">jelenti, hogy teljesen dobjuk el azt, az 1 pedig, hogy teljesen tartsuk meg. A cella belső állapotában lévő információt a súlyozott bemenet </w:t>
      </w:r>
      <w:proofErr w:type="spellStart"/>
      <w:r>
        <w:t>szigmoiddal</w:t>
      </w:r>
      <w:proofErr w:type="spellEnd"/>
      <w:r>
        <w:t xml:space="preserve"> és tangens </w:t>
      </w:r>
      <w:proofErr w:type="spellStart"/>
      <w:r>
        <w:t>hiperbolikusszal</w:t>
      </w:r>
      <w:proofErr w:type="spellEnd"/>
      <w:r>
        <w:t xml:space="preserve"> aktivált szorzata adja, ami aztán a fölső vonalon</w:t>
      </w:r>
      <w:r w:rsidR="00C546EF">
        <w:t xml:space="preserve"> lévő adathoz adódik hozzá. </w:t>
      </w:r>
      <w:r w:rsidR="00BF406A">
        <w:t xml:space="preserve">A </w:t>
      </w:r>
      <w:proofErr w:type="spellStart"/>
      <w:r w:rsidR="00BF406A">
        <w:t>szigmoid</w:t>
      </w:r>
      <w:proofErr w:type="spellEnd"/>
      <w:r w:rsidR="00BF406A">
        <w:t xml:space="preserve"> előtti súlyok a </w:t>
      </w:r>
      <w:proofErr w:type="spellStart"/>
      <w:r w:rsidR="00BF406A">
        <w:t>forget</w:t>
      </w:r>
      <w:proofErr w:type="spellEnd"/>
      <w:r w:rsidR="00BF406A">
        <w:t xml:space="preserve"> </w:t>
      </w:r>
      <w:proofErr w:type="spellStart"/>
      <w:r w:rsidR="00BF406A">
        <w:t>gate</w:t>
      </w:r>
      <w:proofErr w:type="spellEnd"/>
      <w:r w:rsidR="00BF406A">
        <w:t xml:space="preserve"> súlyai, a </w:t>
      </w:r>
      <w:proofErr w:type="spellStart"/>
      <w:r w:rsidR="00BF406A">
        <w:t>tanh</w:t>
      </w:r>
      <w:proofErr w:type="spellEnd"/>
      <w:r w:rsidR="00BF406A">
        <w:t xml:space="preserve"> előtti súlyok pedig az LSTM cella saját súlyai. </w:t>
      </w:r>
      <w:r w:rsidR="00C546EF">
        <w:t xml:space="preserve">Végül a jelenlegi kimenetet kell eldöntenünk. Ehhez szintén egy kaput használunk, az output </w:t>
      </w:r>
      <w:proofErr w:type="spellStart"/>
      <w:r w:rsidR="00C546EF">
        <w:t>gatet</w:t>
      </w:r>
      <w:proofErr w:type="spellEnd"/>
      <w:r w:rsidR="00C546EF">
        <w:t xml:space="preserve">, ami egy újabb </w:t>
      </w:r>
      <w:proofErr w:type="spellStart"/>
      <w:r w:rsidR="00C546EF">
        <w:t>szigmoid</w:t>
      </w:r>
      <w:proofErr w:type="spellEnd"/>
      <w:r w:rsidR="00C546EF">
        <w:t xml:space="preserve"> segítségével dönti el, hogy a </w:t>
      </w:r>
      <w:r w:rsidR="00C546EF">
        <w:lastRenderedPageBreak/>
        <w:t>fölső vonalon lévő adatból mennyi maradjon meg.</w:t>
      </w:r>
      <w:r w:rsidR="00BF406A">
        <w:t xml:space="preserve"> Természetesen ennek a kapunak is vannak súlyai, így az LSTM-</w:t>
      </w:r>
      <w:proofErr w:type="spellStart"/>
      <w:r w:rsidR="00BF406A">
        <w:t>ről</w:t>
      </w:r>
      <w:proofErr w:type="spellEnd"/>
      <w:r w:rsidR="00BF406A">
        <w:t xml:space="preserve"> elmondható, hogy 4 súlymátrixszal rendelkezik</w:t>
      </w:r>
      <w:r w:rsidR="007E64CB">
        <w:t>, amik mind más-más cél érdekében tanulnak, így</w:t>
      </w:r>
      <w:r w:rsidR="00D4243F">
        <w:t xml:space="preserve"> </w:t>
      </w:r>
      <w:r w:rsidR="007E64CB">
        <w:t>nehezebben taníthatók, több számítási kapacitást igényelnek, mint a sima RNN-ek</w:t>
      </w:r>
      <w:r w:rsidR="00D4243F">
        <w:t>, viszont jobban tudják modellezni a hosszú távú függőségeket.</w:t>
      </w:r>
    </w:p>
    <w:p w14:paraId="37B147CF" w14:textId="77777777" w:rsidR="00146065" w:rsidRDefault="00146065" w:rsidP="00146065">
      <w:pPr>
        <w:pStyle w:val="Cmsor3"/>
      </w:pPr>
      <w:r>
        <w:t xml:space="preserve">Az </w:t>
      </w:r>
      <w:proofErr w:type="spellStart"/>
      <w:r>
        <w:t>attention</w:t>
      </w:r>
      <w:proofErr w:type="spellEnd"/>
      <w:r>
        <w:t xml:space="preserve"> mechanizmus</w:t>
      </w:r>
    </w:p>
    <w:p w14:paraId="271C99EE" w14:textId="7F48249D" w:rsidR="00146065" w:rsidRDefault="00146065" w:rsidP="00146065">
      <w:pPr>
        <w:pStyle w:val="Cmsor3"/>
      </w:pPr>
      <w:r>
        <w:t>GPT-2</w:t>
      </w:r>
    </w:p>
    <w:p w14:paraId="0DB1A582" w14:textId="6209FE62" w:rsidR="001B3BD0" w:rsidRDefault="001B3BD0" w:rsidP="001B3BD0">
      <w:pPr>
        <w:pStyle w:val="Cmsor3"/>
      </w:pPr>
      <w:proofErr w:type="spellStart"/>
      <w:r>
        <w:t>Autoencoder</w:t>
      </w:r>
      <w:proofErr w:type="spellEnd"/>
      <w:r>
        <w:t xml:space="preserve"> hálózatok</w:t>
      </w:r>
    </w:p>
    <w:p w14:paraId="3470D583" w14:textId="11D51ACA" w:rsidR="001B3BD0" w:rsidRDefault="001B3BD0" w:rsidP="001B3BD0">
      <w:r>
        <w:t xml:space="preserve">Az </w:t>
      </w:r>
      <w:proofErr w:type="spellStart"/>
      <w:r>
        <w:t>autoencoder</w:t>
      </w:r>
      <w:proofErr w:type="spellEnd"/>
      <w:r>
        <w:t xml:space="preserve"> egy olyan neurális hálózat, amely három fontos részből, egy </w:t>
      </w:r>
      <w:proofErr w:type="spellStart"/>
      <w:r>
        <w:t>encoderből</w:t>
      </w:r>
      <w:proofErr w:type="spellEnd"/>
      <w:r>
        <w:t xml:space="preserve"> egy </w:t>
      </w:r>
      <w:proofErr w:type="spellStart"/>
      <w:r>
        <w:t>bottleneckből</w:t>
      </w:r>
      <w:proofErr w:type="spellEnd"/>
      <w:r>
        <w:t xml:space="preserve"> és egy </w:t>
      </w:r>
      <w:proofErr w:type="spellStart"/>
      <w:r>
        <w:t>decoderből</w:t>
      </w:r>
      <w:proofErr w:type="spellEnd"/>
      <w:r>
        <w:t xml:space="preserve"> áll, és a tanítása során a bemenet és a kimenet megegyezik.</w:t>
      </w:r>
    </w:p>
    <w:p w14:paraId="377181A3" w14:textId="111EF79A" w:rsidR="001B3BD0" w:rsidRDefault="001B3BD0" w:rsidP="001B3BD0">
      <w:pPr>
        <w:ind w:firstLine="0"/>
      </w:pPr>
      <w:r>
        <w:rPr>
          <w:noProof/>
        </w:rPr>
        <w:drawing>
          <wp:inline distT="0" distB="0" distL="0" distR="0" wp14:anchorId="32D52E27" wp14:editId="7A8365AE">
            <wp:extent cx="5400040" cy="3073400"/>
            <wp:effectExtent l="0" t="0" r="0" b="0"/>
            <wp:docPr id="20" name="Kép 20" descr="Applied Deep Learning - Part 3: Autoencoders | by Arden Derta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Deep Learning - Part 3: Autoencoders | by Arden Dertat | Towards  Data Sc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73400"/>
                    </a:xfrm>
                    <a:prstGeom prst="rect">
                      <a:avLst/>
                    </a:prstGeom>
                    <a:noFill/>
                    <a:ln>
                      <a:noFill/>
                    </a:ln>
                  </pic:spPr>
                </pic:pic>
              </a:graphicData>
            </a:graphic>
          </wp:inline>
        </w:drawing>
      </w:r>
    </w:p>
    <w:p w14:paraId="3083CE74" w14:textId="77777777" w:rsidR="002B1F16" w:rsidRDefault="004E6CEA" w:rsidP="001B3BD0">
      <w:pPr>
        <w:ind w:firstLine="0"/>
      </w:pPr>
      <w:r>
        <w:t xml:space="preserve">Az alap </w:t>
      </w:r>
      <w:proofErr w:type="spellStart"/>
      <w:r>
        <w:t>autencoder</w:t>
      </w:r>
      <w:proofErr w:type="spellEnd"/>
      <w:r>
        <w:t xml:space="preserve"> háló úgy működik, hogy tanulása során a bemenetre és a kimenetre adott adat megegyezik. A lényeg itt a </w:t>
      </w:r>
      <w:proofErr w:type="spellStart"/>
      <w:r>
        <w:t>bottleneck</w:t>
      </w:r>
      <w:proofErr w:type="spellEnd"/>
      <w:r>
        <w:t xml:space="preserve"> rétegen van, ami a kódot hozza létre. A háló egy olyan kódot próbál generálni, és ehhez úgy optimalizálja súlyait, hogy aztán a kódból vissza tudja állítani az inputján kapott eredeti adatokat.</w:t>
      </w:r>
      <w:r w:rsidR="002B1F16">
        <w:t xml:space="preserve"> Ezzel lehet például klasszifikációt végezni. Ha a </w:t>
      </w:r>
      <w:proofErr w:type="spellStart"/>
      <w:r w:rsidR="002B1F16">
        <w:t>bottleneck</w:t>
      </w:r>
      <w:proofErr w:type="spellEnd"/>
      <w:r w:rsidR="002B1F16">
        <w:t xml:space="preserve"> rétegre annyi neuront helyezünk el, amennyi osztályba szeretnénk rakni a klasszifikálandó adatokat, akkor a betanult hálót tudjuk úgy használni, hogy az osztályozandó adatot az inputra kötjük, akkor a generált kódból már el is dönthető az adat osztálya.</w:t>
      </w:r>
    </w:p>
    <w:p w14:paraId="6C0D81D2" w14:textId="013FE87C" w:rsidR="004E6CEA" w:rsidRDefault="002B1F16" w:rsidP="001B3BD0">
      <w:pPr>
        <w:ind w:firstLine="0"/>
      </w:pPr>
      <w:r>
        <w:lastRenderedPageBreak/>
        <w:tab/>
        <w:t xml:space="preserve">Az </w:t>
      </w:r>
      <w:proofErr w:type="spellStart"/>
      <w:r>
        <w:t>autoencodereknek</w:t>
      </w:r>
      <w:proofErr w:type="spellEnd"/>
      <w:r>
        <w:t xml:space="preserve"> létezik egy generatív változata is, a </w:t>
      </w:r>
      <w:proofErr w:type="spellStart"/>
      <w:r>
        <w:t>Variational</w:t>
      </w:r>
      <w:proofErr w:type="spellEnd"/>
      <w:r>
        <w:t xml:space="preserve"> </w:t>
      </w:r>
      <w:proofErr w:type="spellStart"/>
      <w:r>
        <w:t>AutoEncoder</w:t>
      </w:r>
      <w:proofErr w:type="spellEnd"/>
      <w:r>
        <w:t xml:space="preserve"> (VAE)</w:t>
      </w:r>
      <w:r w:rsidR="00AC33A7">
        <w:t xml:space="preserve">. Ez annyiban különbözik a sima változattól, hogy a kód itt egy normáleloszlású zaj. Az inputból az </w:t>
      </w:r>
      <w:proofErr w:type="spellStart"/>
      <w:r w:rsidR="00AC33A7">
        <w:t>enkóder</w:t>
      </w:r>
      <w:proofErr w:type="spellEnd"/>
      <w:r w:rsidR="00AC33A7">
        <w:t xml:space="preserve"> létrehozza ezt a zajt, majd abból a dekóder megpróbálja visszaállítani tanulás során az eredeti adatokat. Generáláskor pedig csak a dekóder részt használjuk, amibe inputként zajt helyezünk el, és az abból kiadott outputja lesz a generált adatunk.</w:t>
      </w:r>
    </w:p>
    <w:p w14:paraId="4FD6AB1E" w14:textId="77777777" w:rsidR="001B3BD0" w:rsidRPr="001B3BD0" w:rsidRDefault="001B3BD0" w:rsidP="001B3BD0">
      <w:pPr>
        <w:ind w:firstLine="0"/>
      </w:pPr>
    </w:p>
    <w:p w14:paraId="6BD1D388" w14:textId="43E006B7" w:rsidR="00780C8E" w:rsidRDefault="00E55AF9" w:rsidP="00780C8E">
      <w:pPr>
        <w:pStyle w:val="Cmsor3"/>
      </w:pPr>
      <w:proofErr w:type="spellStart"/>
      <w:r>
        <w:t>Wavenet</w:t>
      </w:r>
      <w:bookmarkEnd w:id="16"/>
      <w:proofErr w:type="spellEnd"/>
    </w:p>
    <w:p w14:paraId="046E7539" w14:textId="225DF3A0" w:rsidR="00E55AF9" w:rsidRPr="00E55AF9" w:rsidRDefault="00E55AF9" w:rsidP="00E55AF9">
      <w:r w:rsidRPr="00E55AF9">
        <w:t xml:space="preserve">A Google </w:t>
      </w:r>
      <w:proofErr w:type="spellStart"/>
      <w:r w:rsidRPr="00E55AF9">
        <w:t>DeepMind</w:t>
      </w:r>
      <w:proofErr w:type="spellEnd"/>
      <w:r w:rsidRPr="00E55AF9">
        <w:t xml:space="preserve"> csapata által 2016-ban alkotott generatív modell, ami folytonos hullámformájú hangot képes generálni. Ez volt talán az első nagy áttörés a </w:t>
      </w:r>
      <w:proofErr w:type="spellStart"/>
      <w:r w:rsidRPr="00E55AF9">
        <w:t>deep</w:t>
      </w:r>
      <w:proofErr w:type="spellEnd"/>
      <w:r w:rsidRPr="00E55AF9">
        <w:t xml:space="preserve"> </w:t>
      </w:r>
      <w:proofErr w:type="spellStart"/>
      <w:r w:rsidRPr="00E55AF9">
        <w:t>learning</w:t>
      </w:r>
      <w:proofErr w:type="spellEnd"/>
      <w:r w:rsidRPr="00E55AF9">
        <w:t xml:space="preserve"> alapú zenélésben. Text </w:t>
      </w:r>
      <w:proofErr w:type="spellStart"/>
      <w:r w:rsidRPr="00E55AF9">
        <w:t>to</w:t>
      </w:r>
      <w:proofErr w:type="spellEnd"/>
      <w:r w:rsidRPr="00E55AF9">
        <w:t xml:space="preserve"> </w:t>
      </w:r>
      <w:proofErr w:type="spellStart"/>
      <w:r w:rsidRPr="00E55AF9">
        <w:t>speechre</w:t>
      </w:r>
      <w:proofErr w:type="spellEnd"/>
      <w:r w:rsidRPr="00E55AF9">
        <w:t xml:space="preserve"> használták nagyrészt, viszont zene generálására is alkalmas.</w:t>
      </w:r>
    </w:p>
    <w:p w14:paraId="4BB01DC1" w14:textId="7CB9E7B2" w:rsidR="00E55AF9" w:rsidRDefault="00E55AF9" w:rsidP="00E55AF9">
      <w:pPr>
        <w:pStyle w:val="Cmsor3"/>
      </w:pPr>
      <w:bookmarkStart w:id="17" w:name="_Toc83751682"/>
      <w:proofErr w:type="spellStart"/>
      <w:r>
        <w:t>SampleRNN</w:t>
      </w:r>
      <w:bookmarkEnd w:id="17"/>
      <w:proofErr w:type="spellEnd"/>
    </w:p>
    <w:p w14:paraId="02FA819E" w14:textId="36064F2C" w:rsidR="00E55AF9" w:rsidRPr="00E55AF9" w:rsidRDefault="00E55AF9" w:rsidP="00E55AF9">
      <w:r w:rsidRPr="00E55AF9">
        <w:t xml:space="preserve">Ez a megoldás a </w:t>
      </w:r>
      <w:proofErr w:type="spellStart"/>
      <w:r w:rsidRPr="00E55AF9">
        <w:t>Wavenethez</w:t>
      </w:r>
      <w:proofErr w:type="spellEnd"/>
      <w:r w:rsidRPr="00E55AF9">
        <w:t xml:space="preserve"> hasonlóan diszkrét </w:t>
      </w:r>
      <w:proofErr w:type="spellStart"/>
      <w:r w:rsidRPr="00E55AF9">
        <w:t>softmax</w:t>
      </w:r>
      <w:proofErr w:type="spellEnd"/>
      <w:r w:rsidRPr="00E55AF9">
        <w:t xml:space="preserve"> kimenetet használ, viszont lecseréli a </w:t>
      </w:r>
      <w:proofErr w:type="spellStart"/>
      <w:r w:rsidRPr="00E55AF9">
        <w:t>konvolúciós</w:t>
      </w:r>
      <w:proofErr w:type="spellEnd"/>
      <w:r w:rsidRPr="00E55AF9">
        <w:t xml:space="preserve"> rétegeket RNN-</w:t>
      </w:r>
      <w:proofErr w:type="spellStart"/>
      <w:r w:rsidRPr="00E55AF9">
        <w:t>ekre</w:t>
      </w:r>
      <w:proofErr w:type="spellEnd"/>
      <w:r w:rsidRPr="00E55AF9">
        <w:t xml:space="preserve">, amik jobban tudnak szekvenciákat modellezni, viszont túl sokáig tanulnának, mivel lassabban dolgozzák fel a bemenetet, mint a </w:t>
      </w:r>
      <w:proofErr w:type="spellStart"/>
      <w:r w:rsidRPr="00E55AF9">
        <w:t>konvolúciók</w:t>
      </w:r>
      <w:proofErr w:type="spellEnd"/>
      <w:r w:rsidRPr="00E55AF9">
        <w:t>. Ezt úgy oldják meg, hogy hierarchikus RNN-</w:t>
      </w:r>
      <w:proofErr w:type="spellStart"/>
      <w:r w:rsidRPr="00E55AF9">
        <w:t>eket</w:t>
      </w:r>
      <w:proofErr w:type="spellEnd"/>
      <w:r w:rsidRPr="00E55AF9">
        <w:t xml:space="preserve"> használnak, amik más-más hosszúságú szekvenciákra tekintenek rá, kicsit a </w:t>
      </w:r>
      <w:proofErr w:type="spellStart"/>
      <w:r w:rsidRPr="00E55AF9">
        <w:t>Wavenet</w:t>
      </w:r>
      <w:proofErr w:type="spellEnd"/>
      <w:r w:rsidRPr="00E55AF9">
        <w:t xml:space="preserve"> különböző </w:t>
      </w:r>
      <w:proofErr w:type="spellStart"/>
      <w:r w:rsidRPr="00E55AF9">
        <w:t>dilation</w:t>
      </w:r>
      <w:proofErr w:type="spellEnd"/>
      <w:r w:rsidRPr="00E55AF9">
        <w:t xml:space="preserve"> értékkel rendelkező </w:t>
      </w:r>
      <w:proofErr w:type="spellStart"/>
      <w:r w:rsidRPr="00E55AF9">
        <w:t>konvolúcióihoz</w:t>
      </w:r>
      <w:proofErr w:type="spellEnd"/>
      <w:r w:rsidRPr="00E55AF9">
        <w:t xml:space="preserve"> hasonlóan. Méréseik szerint ez sokkal jobb zenék generálására alkalmas.</w:t>
      </w:r>
    </w:p>
    <w:p w14:paraId="75AC8D7B" w14:textId="2EB745D9" w:rsidR="00E55AF9" w:rsidRDefault="00E55AF9" w:rsidP="00E55AF9">
      <w:pPr>
        <w:pStyle w:val="Cmsor3"/>
      </w:pPr>
      <w:bookmarkStart w:id="18" w:name="_Toc83751683"/>
      <w:r>
        <w:t xml:space="preserve">Magenta </w:t>
      </w:r>
      <w:proofErr w:type="spellStart"/>
      <w:r>
        <w:t>NSynth</w:t>
      </w:r>
      <w:bookmarkEnd w:id="18"/>
      <w:proofErr w:type="spellEnd"/>
    </w:p>
    <w:p w14:paraId="47FF58D1" w14:textId="610F61C6" w:rsidR="00E55AF9" w:rsidRPr="00E55AF9" w:rsidRDefault="00E55AF9" w:rsidP="00E55AF9">
      <w:r w:rsidRPr="00E55AF9">
        <w:t xml:space="preserve">Ez a megoldás újra a </w:t>
      </w:r>
      <w:proofErr w:type="spellStart"/>
      <w:r w:rsidRPr="00E55AF9">
        <w:t>Wavenethez</w:t>
      </w:r>
      <w:proofErr w:type="spellEnd"/>
      <w:r w:rsidRPr="00E55AF9">
        <w:t xml:space="preserve"> nyúl vissza, viszont azt egy még nagyobb, </w:t>
      </w:r>
      <w:proofErr w:type="spellStart"/>
      <w:r w:rsidRPr="00E55AF9">
        <w:t>autoencoder</w:t>
      </w:r>
      <w:proofErr w:type="spellEnd"/>
      <w:r w:rsidRPr="00E55AF9">
        <w:t xml:space="preserve"> struktúrára cseréli le.</w:t>
      </w:r>
    </w:p>
    <w:p w14:paraId="3CF51813" w14:textId="608BD33E" w:rsidR="00E55AF9" w:rsidRDefault="00E55AF9" w:rsidP="00E55AF9">
      <w:pPr>
        <w:pStyle w:val="Cmsor3"/>
      </w:pPr>
      <w:bookmarkStart w:id="19" w:name="_Toc83751684"/>
      <w:r>
        <w:t>Performance RNN</w:t>
      </w:r>
      <w:bookmarkEnd w:id="19"/>
    </w:p>
    <w:p w14:paraId="6F33CDD5" w14:textId="1403153D" w:rsidR="00E55AF9" w:rsidRPr="00E55AF9" w:rsidRDefault="00E55AF9" w:rsidP="00E55AF9">
      <w:r w:rsidRPr="00E55AF9">
        <w:t xml:space="preserve">Ez a megoldás MIDI-ken dolgozik folytonos zene helyett. Lényegében csak egy </w:t>
      </w:r>
      <w:proofErr w:type="spellStart"/>
      <w:r w:rsidRPr="00E55AF9">
        <w:t>stacked</w:t>
      </w:r>
      <w:proofErr w:type="spellEnd"/>
      <w:r w:rsidRPr="00E55AF9">
        <w:t xml:space="preserve"> LSTM hálózat, amit a MAESTRO </w:t>
      </w:r>
      <w:proofErr w:type="spellStart"/>
      <w:r w:rsidRPr="00E55AF9">
        <w:t>dataseten</w:t>
      </w:r>
      <w:proofErr w:type="spellEnd"/>
      <w:r w:rsidRPr="00E55AF9">
        <w:t xml:space="preserve"> tanítottak.</w:t>
      </w:r>
    </w:p>
    <w:p w14:paraId="1A1B11DB" w14:textId="418B3440" w:rsidR="00E55AF9" w:rsidRDefault="00E55AF9" w:rsidP="00E55AF9">
      <w:pPr>
        <w:pStyle w:val="Cmsor3"/>
      </w:pPr>
      <w:bookmarkStart w:id="20" w:name="_Toc83751685"/>
      <w:proofErr w:type="spellStart"/>
      <w:r>
        <w:t>MusicVAE</w:t>
      </w:r>
      <w:bookmarkEnd w:id="20"/>
      <w:proofErr w:type="spellEnd"/>
    </w:p>
    <w:p w14:paraId="14605F6F" w14:textId="33AC648A" w:rsidR="00E55AF9" w:rsidRPr="00E55AF9" w:rsidRDefault="00E55AF9" w:rsidP="00E55AF9">
      <w:r w:rsidRPr="00E55AF9">
        <w:t xml:space="preserve">Ez egy MIDI-n tanuló </w:t>
      </w:r>
      <w:proofErr w:type="spellStart"/>
      <w:r w:rsidRPr="00E55AF9">
        <w:t>Variational</w:t>
      </w:r>
      <w:proofErr w:type="spellEnd"/>
      <w:r w:rsidRPr="00E55AF9">
        <w:t xml:space="preserve"> </w:t>
      </w:r>
      <w:proofErr w:type="spellStart"/>
      <w:r w:rsidRPr="00E55AF9">
        <w:t>Autoencoder</w:t>
      </w:r>
      <w:proofErr w:type="spellEnd"/>
      <w:r w:rsidRPr="00E55AF9">
        <w:t xml:space="preserve"> alapú megoldás, amit én is megvalósítottam a </w:t>
      </w:r>
      <w:proofErr w:type="spellStart"/>
      <w:r w:rsidRPr="00E55AF9">
        <w:t>paper</w:t>
      </w:r>
      <w:proofErr w:type="spellEnd"/>
      <w:r w:rsidRPr="00E55AF9">
        <w:t xml:space="preserve"> alapján.</w:t>
      </w:r>
    </w:p>
    <w:p w14:paraId="02A48166" w14:textId="7799E2B6" w:rsidR="00E55AF9" w:rsidRDefault="00E55AF9" w:rsidP="00E55AF9">
      <w:pPr>
        <w:pStyle w:val="Cmsor3"/>
      </w:pPr>
      <w:bookmarkStart w:id="21" w:name="_Toc83751686"/>
      <w:proofErr w:type="spellStart"/>
      <w:r>
        <w:lastRenderedPageBreak/>
        <w:t>MuseGAN</w:t>
      </w:r>
      <w:bookmarkEnd w:id="21"/>
      <w:proofErr w:type="spellEnd"/>
    </w:p>
    <w:p w14:paraId="031841B7" w14:textId="2EBB07F4" w:rsidR="00E55AF9" w:rsidRPr="00E55AF9" w:rsidRDefault="00E55AF9" w:rsidP="00146065">
      <w:r w:rsidRPr="00E55AF9">
        <w:t>Ez egy GAN alapú, MIDI generátor megoldás. Egy érdekes gondolat itt az, hogy többhangszeres zenén tanul, és mindegyik hangszer saját generátor modellt kap, így egymástól függetlenül módosíthatóak a paramétereik.</w:t>
      </w:r>
    </w:p>
    <w:p w14:paraId="27476B4F" w14:textId="2704A6FF" w:rsidR="00E55AF9" w:rsidRDefault="00E55AF9" w:rsidP="00E55AF9">
      <w:pPr>
        <w:pStyle w:val="Cmsor3"/>
      </w:pPr>
      <w:bookmarkStart w:id="22" w:name="_Toc83751687"/>
      <w:r>
        <w:t>Wave2MIDI2Wave</w:t>
      </w:r>
      <w:bookmarkEnd w:id="22"/>
    </w:p>
    <w:p w14:paraId="7887516F" w14:textId="71344BE6" w:rsidR="00E55AF9" w:rsidRPr="00E55AF9" w:rsidRDefault="00E55AF9" w:rsidP="00E55AF9">
      <w:r w:rsidRPr="00E55AF9">
        <w:t>Ez egy komplex modell, ami folytonos hullámformájú zene létrehozására képes, viszont a generálást MIDI-n végzi. Először a folytonos hullámformájú inputból MIDI-t csinál, majd generál új hangot a MIDI sávhoz, amit visszaalakít folytonos zenévé, és azt adja outputként.</w:t>
      </w:r>
    </w:p>
    <w:p w14:paraId="7F81018C" w14:textId="593BC767" w:rsidR="00E55AF9" w:rsidRDefault="00E55AF9" w:rsidP="00E55AF9">
      <w:pPr>
        <w:pStyle w:val="Cmsor3"/>
      </w:pPr>
      <w:bookmarkStart w:id="23" w:name="_Toc83751688"/>
      <w:r>
        <w:t xml:space="preserve">Music </w:t>
      </w:r>
      <w:proofErr w:type="spellStart"/>
      <w:r>
        <w:t>Transformer</w:t>
      </w:r>
      <w:bookmarkEnd w:id="23"/>
      <w:proofErr w:type="spellEnd"/>
    </w:p>
    <w:p w14:paraId="03086ECD" w14:textId="77777777" w:rsidR="00E55AF9" w:rsidRDefault="00E55AF9" w:rsidP="00E55AF9">
      <w:r>
        <w:t xml:space="preserve">Ez a modell a modernebb nyelvi modellekhez hasonlóan </w:t>
      </w:r>
      <w:proofErr w:type="spellStart"/>
      <w:r>
        <w:t>transformer</w:t>
      </w:r>
      <w:proofErr w:type="spellEnd"/>
      <w:r>
        <w:t xml:space="preserve"> alapú, azaz </w:t>
      </w:r>
      <w:proofErr w:type="spellStart"/>
      <w:r>
        <w:t>attention</w:t>
      </w:r>
      <w:proofErr w:type="spellEnd"/>
      <w:r>
        <w:t xml:space="preserve"> mechanizmust használ a generáláshoz. Ahogy a nyelvi modelleknél, úgy a MIDI generálásban is a </w:t>
      </w:r>
      <w:proofErr w:type="spellStart"/>
      <w:r>
        <w:t>transformer</w:t>
      </w:r>
      <w:proofErr w:type="spellEnd"/>
      <w:r>
        <w:t xml:space="preserve"> alapú megoldások jelentik a jövőt.</w:t>
      </w:r>
    </w:p>
    <w:p w14:paraId="2D3523C7" w14:textId="3EE465A9" w:rsidR="00E55AF9" w:rsidRDefault="00E55AF9" w:rsidP="00E55AF9">
      <w:pPr>
        <w:pStyle w:val="Cmsor3"/>
      </w:pPr>
      <w:bookmarkStart w:id="24" w:name="_Toc83751689"/>
      <w:proofErr w:type="spellStart"/>
      <w:r>
        <w:t>GANSynth</w:t>
      </w:r>
      <w:bookmarkEnd w:id="24"/>
      <w:proofErr w:type="spellEnd"/>
    </w:p>
    <w:p w14:paraId="5B1CE653" w14:textId="30E46EC0" w:rsidR="00E55AF9" w:rsidRPr="00E55AF9" w:rsidRDefault="00E55AF9" w:rsidP="00E55AF9">
      <w:r w:rsidRPr="00E55AF9">
        <w:t xml:space="preserve">Ez a modell egy </w:t>
      </w:r>
      <w:proofErr w:type="spellStart"/>
      <w:r w:rsidRPr="00E55AF9">
        <w:t>konvolúciós</w:t>
      </w:r>
      <w:proofErr w:type="spellEnd"/>
      <w:r w:rsidRPr="00E55AF9">
        <w:t xml:space="preserve"> GAN segítségével szintetizál folytonos hullámformájú zenét.</w:t>
      </w:r>
    </w:p>
    <w:p w14:paraId="6753C82D" w14:textId="42C14720" w:rsidR="00E55AF9" w:rsidRDefault="00E55AF9" w:rsidP="00E55AF9">
      <w:pPr>
        <w:pStyle w:val="Cmsor3"/>
      </w:pPr>
      <w:bookmarkStart w:id="25" w:name="_Toc83751690"/>
      <w:proofErr w:type="spellStart"/>
      <w:r>
        <w:t>MuseNet</w:t>
      </w:r>
      <w:bookmarkEnd w:id="25"/>
      <w:proofErr w:type="spellEnd"/>
    </w:p>
    <w:p w14:paraId="0BD27FE7" w14:textId="573C3C78" w:rsidR="00E55AF9" w:rsidRPr="00E55AF9" w:rsidRDefault="00E55AF9" w:rsidP="00E55AF9">
      <w:r w:rsidRPr="00E55AF9">
        <w:t xml:space="preserve">Ahogy a Music </w:t>
      </w:r>
      <w:proofErr w:type="spellStart"/>
      <w:r w:rsidRPr="00E55AF9">
        <w:t>Transformer</w:t>
      </w:r>
      <w:proofErr w:type="spellEnd"/>
      <w:r w:rsidRPr="00E55AF9">
        <w:t xml:space="preserve"> esetében is lehetett látni, a MIDI generálásban átvették az uralmat a </w:t>
      </w:r>
      <w:proofErr w:type="spellStart"/>
      <w:r w:rsidRPr="00E55AF9">
        <w:t>transformer</w:t>
      </w:r>
      <w:proofErr w:type="spellEnd"/>
      <w:r w:rsidRPr="00E55AF9">
        <w:t xml:space="preserve"> alapú megoldások. Ez a modell az </w:t>
      </w:r>
      <w:proofErr w:type="spellStart"/>
      <w:r w:rsidRPr="00E55AF9">
        <w:t>OpenAI</w:t>
      </w:r>
      <w:proofErr w:type="spellEnd"/>
      <w:r w:rsidRPr="00E55AF9">
        <w:t xml:space="preserve"> híres GPT-2 nevű, hatalmas szöveggeneráló </w:t>
      </w:r>
      <w:proofErr w:type="spellStart"/>
      <w:r w:rsidRPr="00E55AF9">
        <w:t>transformere</w:t>
      </w:r>
      <w:proofErr w:type="spellEnd"/>
      <w:r w:rsidRPr="00E55AF9">
        <w:t xml:space="preserve">, csak MIDI hangok </w:t>
      </w:r>
      <w:proofErr w:type="spellStart"/>
      <w:r w:rsidRPr="00E55AF9">
        <w:t>predikciójára</w:t>
      </w:r>
      <w:proofErr w:type="spellEnd"/>
      <w:r w:rsidRPr="00E55AF9">
        <w:t xml:space="preserve"> alkalmazva.</w:t>
      </w:r>
    </w:p>
    <w:p w14:paraId="54629FC7" w14:textId="669DA2E4" w:rsidR="00E55AF9" w:rsidRDefault="00E55AF9" w:rsidP="00E55AF9">
      <w:pPr>
        <w:pStyle w:val="Cmsor3"/>
      </w:pPr>
      <w:bookmarkStart w:id="26" w:name="_Toc83751691"/>
      <w:proofErr w:type="spellStart"/>
      <w:r>
        <w:t>JukeBox</w:t>
      </w:r>
      <w:bookmarkEnd w:id="26"/>
      <w:proofErr w:type="spellEnd"/>
    </w:p>
    <w:p w14:paraId="487EEE41" w14:textId="61833081" w:rsidR="00E55AF9" w:rsidRPr="00E55AF9" w:rsidRDefault="00E55AF9" w:rsidP="00E55AF9">
      <w:r w:rsidRPr="00E55AF9">
        <w:t xml:space="preserve">Ez talán a mai legmodernebb, legjobb teljesítményre képes zenegenerátor a </w:t>
      </w:r>
      <w:proofErr w:type="spellStart"/>
      <w:r w:rsidRPr="00E55AF9">
        <w:t>deep</w:t>
      </w:r>
      <w:proofErr w:type="spellEnd"/>
      <w:r w:rsidRPr="00E55AF9">
        <w:t xml:space="preserve"> </w:t>
      </w:r>
      <w:proofErr w:type="spellStart"/>
      <w:r w:rsidRPr="00E55AF9">
        <w:t>learning</w:t>
      </w:r>
      <w:proofErr w:type="spellEnd"/>
      <w:r w:rsidRPr="00E55AF9">
        <w:t xml:space="preserve"> világában. Hatalmas modell, kombinálja a </w:t>
      </w:r>
      <w:proofErr w:type="spellStart"/>
      <w:r w:rsidRPr="00E55AF9">
        <w:t>Wavenet</w:t>
      </w:r>
      <w:proofErr w:type="spellEnd"/>
      <w:r w:rsidRPr="00E55AF9">
        <w:t xml:space="preserve"> 1D </w:t>
      </w:r>
      <w:proofErr w:type="spellStart"/>
      <w:r w:rsidRPr="00E55AF9">
        <w:t>konvolúcióit</w:t>
      </w:r>
      <w:proofErr w:type="spellEnd"/>
      <w:r w:rsidRPr="00E55AF9">
        <w:t xml:space="preserve"> a </w:t>
      </w:r>
      <w:proofErr w:type="spellStart"/>
      <w:r w:rsidRPr="00E55AF9">
        <w:t>transformerek</w:t>
      </w:r>
      <w:proofErr w:type="spellEnd"/>
      <w:r w:rsidRPr="00E55AF9">
        <w:t xml:space="preserve"> </w:t>
      </w:r>
      <w:proofErr w:type="spellStart"/>
      <w:r w:rsidRPr="00E55AF9">
        <w:t>attention</w:t>
      </w:r>
      <w:proofErr w:type="spellEnd"/>
      <w:r w:rsidRPr="00E55AF9">
        <w:t xml:space="preserve"> mechanizmusával.</w:t>
      </w:r>
    </w:p>
    <w:p w14:paraId="3DE50E8F" w14:textId="1AE104E1" w:rsidR="00AD0245" w:rsidRPr="00AD0245" w:rsidRDefault="00AD0245" w:rsidP="00AD0245">
      <w:bookmarkStart w:id="27" w:name="_Toc83751692"/>
    </w:p>
    <w:p w14:paraId="0F70BE04" w14:textId="541732B6" w:rsidR="00C474ED" w:rsidRDefault="00780C8E" w:rsidP="00C474ED">
      <w:pPr>
        <w:pStyle w:val="Cmsor1"/>
      </w:pPr>
      <w:r>
        <w:lastRenderedPageBreak/>
        <w:t>Technológiai háttér</w:t>
      </w:r>
      <w:bookmarkEnd w:id="27"/>
    </w:p>
    <w:p w14:paraId="7A4FD41B" w14:textId="43EBDB6D" w:rsidR="00792B2D" w:rsidRDefault="00792B2D" w:rsidP="00792B2D">
      <w:pPr>
        <w:pStyle w:val="Cmsor2"/>
      </w:pPr>
      <w:r>
        <w:t>MIDI</w:t>
      </w:r>
    </w:p>
    <w:p w14:paraId="24B7B30A" w14:textId="77777777" w:rsidR="0039682E" w:rsidRDefault="0039682E" w:rsidP="0039682E">
      <w:r>
        <w:t>A MIDI fájlok binárisan tárolják a zenét, viszont nem egy bájtfolyamként, folytonosan, az amplitúdókat tárolják, hanem a zenei hangokat. Minden hangot egy 0 és 127 közötti szám jelöl, az alábbi képen látható módon:</w:t>
      </w:r>
    </w:p>
    <w:p w14:paraId="365C5D8D" w14:textId="77777777" w:rsidR="0039682E" w:rsidRDefault="0039682E" w:rsidP="0039682E">
      <w:pPr>
        <w:jc w:val="center"/>
      </w:pPr>
      <w:r>
        <w:rPr>
          <w:noProof/>
        </w:rPr>
        <w:drawing>
          <wp:inline distT="114300" distB="114300" distL="114300" distR="114300" wp14:anchorId="42227F24" wp14:editId="40746E0E">
            <wp:extent cx="3967163" cy="3417694"/>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967163" cy="3417694"/>
                    </a:xfrm>
                    <a:prstGeom prst="rect">
                      <a:avLst/>
                    </a:prstGeom>
                    <a:ln/>
                  </pic:spPr>
                </pic:pic>
              </a:graphicData>
            </a:graphic>
          </wp:inline>
        </w:drawing>
      </w:r>
    </w:p>
    <w:p w14:paraId="4A4DC627" w14:textId="107DB8AD" w:rsidR="0039682E" w:rsidRPr="0039682E" w:rsidRDefault="0039682E" w:rsidP="0039682E">
      <w:r>
        <w:t>Emellett minden hanghoz a MIDI tárolja azt is, hogy az adott hang mennyi ideig szól, és azt is, hogy milyen erősséggel ütötték meg a hangszert.</w:t>
      </w:r>
    </w:p>
    <w:p w14:paraId="63890C30" w14:textId="38B567D9" w:rsidR="00792B2D" w:rsidRDefault="00792B2D" w:rsidP="00792B2D">
      <w:pPr>
        <w:pStyle w:val="Cmsor2"/>
      </w:pPr>
      <w:r>
        <w:t>Zenei hullámforma</w:t>
      </w:r>
    </w:p>
    <w:p w14:paraId="225DB837" w14:textId="58458EA9" w:rsidR="00972E00" w:rsidRPr="00972E00" w:rsidRDefault="0039682E" w:rsidP="00972E00">
      <w:r>
        <w:t>A folytonos hullámformájú fájlok úgy működnek, hogy minden időpillanatban egy valós értékű számmal írják le a zene hullámának amplitúdóját. Ezeket az amplitúdó értékeket olvasom ki belőlük.</w:t>
      </w:r>
    </w:p>
    <w:p w14:paraId="36FAC867" w14:textId="2F801BCA" w:rsidR="00972E00" w:rsidRDefault="00E23322" w:rsidP="00972E00">
      <w:pPr>
        <w:pStyle w:val="Cmsor2"/>
      </w:pPr>
      <w:r>
        <w:t>Python</w:t>
      </w:r>
    </w:p>
    <w:p w14:paraId="60B6E83A" w14:textId="13E5E198" w:rsidR="004C6F50" w:rsidRDefault="004C6F50" w:rsidP="004C6F50">
      <w:r>
        <w:t xml:space="preserve">Szakdolgozatom során implementációhoz a Python nyelvet használtam. A Python egy egyszerűen használható, magas szintű, interpretált </w:t>
      </w:r>
      <w:proofErr w:type="spellStart"/>
      <w:r>
        <w:t>szkriptnyelv</w:t>
      </w:r>
      <w:proofErr w:type="spellEnd"/>
      <w:r>
        <w:t>.</w:t>
      </w:r>
      <w:r w:rsidR="00407685">
        <w:t xml:space="preserve"> Dinamikusan típusos, ami azt jelenti, hogy egy adott típusú, például integer változó bármikor kaphat </w:t>
      </w:r>
      <w:r w:rsidR="00407685">
        <w:lastRenderedPageBreak/>
        <w:t xml:space="preserve">új, más típusú értéket, például </w:t>
      </w:r>
      <w:proofErr w:type="spellStart"/>
      <w:r w:rsidR="00407685">
        <w:t>stringet</w:t>
      </w:r>
      <w:proofErr w:type="spellEnd"/>
      <w:r w:rsidR="00407685">
        <w:t xml:space="preserve">, és akkor hiba nélkül fog futni tovább a program, a változónk pedig már </w:t>
      </w:r>
      <w:proofErr w:type="spellStart"/>
      <w:r w:rsidR="00407685">
        <w:t>string</w:t>
      </w:r>
      <w:proofErr w:type="spellEnd"/>
      <w:r w:rsidR="00407685">
        <w:t xml:space="preserve"> típusú. Ez nagyon kedvező rövidebb, egyszerűbb scriptek megírásához, viszont egy nagyobb kiterjedésű programnál nagyon figyelmesnek kell lenni, hogy ne legyen követhetetlen a változók típusának megváltozása. A nyelv szintaxisa nagyon egyszerű, sok helyen inkább hasonlít az angol nyelvre, mint egy komplex programozási nyelvre. Nem ezek miatt választottam viszont, hanem azért, mert számos remek csomag (</w:t>
      </w:r>
      <w:proofErr w:type="spellStart"/>
      <w:r w:rsidR="00407685">
        <w:t>package</w:t>
      </w:r>
      <w:proofErr w:type="spellEnd"/>
      <w:r w:rsidR="00407685">
        <w:t xml:space="preserve">) található hozzá, amiket egy egyszerű </w:t>
      </w:r>
      <w:proofErr w:type="spellStart"/>
      <w:r w:rsidR="00407685">
        <w:t>csomagtelepító</w:t>
      </w:r>
      <w:proofErr w:type="spellEnd"/>
      <w:r w:rsidR="00407685">
        <w:t xml:space="preserve"> szoftver, a </w:t>
      </w:r>
      <w:proofErr w:type="spellStart"/>
      <w:r w:rsidR="00407685">
        <w:t>pip</w:t>
      </w:r>
      <w:proofErr w:type="spellEnd"/>
      <w:r w:rsidR="00407685">
        <w:t xml:space="preserve"> segítségével lehet letölteni.</w:t>
      </w:r>
    </w:p>
    <w:p w14:paraId="750C4FE5" w14:textId="1DDF3D51" w:rsidR="00FD0ABC" w:rsidRPr="004C6F50" w:rsidRDefault="00FD0ABC" w:rsidP="004C6F50">
      <w:r>
        <w:t xml:space="preserve">Projektem során az adatok feldolgozásához a folytonos zenék beolvasására a </w:t>
      </w:r>
      <w:proofErr w:type="spellStart"/>
      <w:r>
        <w:t>librosa</w:t>
      </w:r>
      <w:proofErr w:type="spellEnd"/>
      <w:r>
        <w:t xml:space="preserve"> nevű</w:t>
      </w:r>
    </w:p>
    <w:p w14:paraId="079EC385" w14:textId="74931C83" w:rsidR="00E23322" w:rsidRDefault="00E23322" w:rsidP="00E23322">
      <w:pPr>
        <w:pStyle w:val="Cmsor2"/>
      </w:pPr>
      <w:proofErr w:type="spellStart"/>
      <w:r>
        <w:t>Keras</w:t>
      </w:r>
      <w:proofErr w:type="spellEnd"/>
      <w:r>
        <w:t>/</w:t>
      </w:r>
      <w:proofErr w:type="spellStart"/>
      <w:r>
        <w:t>Tensor</w:t>
      </w:r>
      <w:r w:rsidR="00792B2D">
        <w:t>F</w:t>
      </w:r>
      <w:r>
        <w:t>low</w:t>
      </w:r>
      <w:proofErr w:type="spellEnd"/>
    </w:p>
    <w:p w14:paraId="4AB9CD31" w14:textId="5CC70CD4" w:rsidR="00972E00" w:rsidRPr="00972E00" w:rsidRDefault="00972E00" w:rsidP="00972E00">
      <w:pPr>
        <w:pStyle w:val="Cmsor2"/>
      </w:pPr>
      <w:r>
        <w:t xml:space="preserve">Google </w:t>
      </w:r>
      <w:proofErr w:type="spellStart"/>
      <w:r>
        <w:t>Colab</w:t>
      </w:r>
      <w:proofErr w:type="spellEnd"/>
    </w:p>
    <w:p w14:paraId="4DD55DF9" w14:textId="79DC3FA7" w:rsidR="00E23322" w:rsidRDefault="00E23322" w:rsidP="00E23322">
      <w:pPr>
        <w:pStyle w:val="Cmsor2"/>
      </w:pPr>
      <w:r>
        <w:t>GitHub</w:t>
      </w:r>
    </w:p>
    <w:p w14:paraId="0CFFD33C" w14:textId="7BA4F015" w:rsidR="00E23322" w:rsidRPr="00E23322" w:rsidRDefault="00E23322" w:rsidP="00E23322">
      <w:pPr>
        <w:pStyle w:val="Cmsor2"/>
      </w:pPr>
      <w:proofErr w:type="spellStart"/>
      <w:r>
        <w:t>Django</w:t>
      </w:r>
      <w:proofErr w:type="spellEnd"/>
    </w:p>
    <w:p w14:paraId="7BABF74B" w14:textId="5E8E1727" w:rsidR="00E23322" w:rsidRDefault="00792B2D" w:rsidP="00E23322">
      <w:pPr>
        <w:pStyle w:val="Cmsor2"/>
      </w:pPr>
      <w:r>
        <w:t>Zenei hullámforma</w:t>
      </w:r>
    </w:p>
    <w:p w14:paraId="651ABCEF" w14:textId="4DCEFC95" w:rsidR="00E23322" w:rsidRDefault="00E23322" w:rsidP="00E23322">
      <w:pPr>
        <w:pStyle w:val="Cmsor2"/>
      </w:pPr>
    </w:p>
    <w:p w14:paraId="18BCBF37" w14:textId="1C0067B7" w:rsidR="00E23322" w:rsidRDefault="00E23322" w:rsidP="00E23322">
      <w:pPr>
        <w:pStyle w:val="Cmsor2"/>
      </w:pPr>
    </w:p>
    <w:p w14:paraId="56979CF0" w14:textId="116C8BA4" w:rsidR="00E23322" w:rsidRDefault="00E23322" w:rsidP="00E23322">
      <w:pPr>
        <w:pStyle w:val="Cmsor2"/>
      </w:pPr>
    </w:p>
    <w:p w14:paraId="52DF3C47" w14:textId="77777777" w:rsidR="00E23322" w:rsidRPr="00E23322" w:rsidRDefault="00E23322" w:rsidP="00E23322">
      <w:pPr>
        <w:pStyle w:val="Cmsor2"/>
      </w:pPr>
    </w:p>
    <w:p w14:paraId="2EC33A4A" w14:textId="38DEFC15" w:rsidR="00780C8E" w:rsidRDefault="00780C8E" w:rsidP="00780C8E">
      <w:pPr>
        <w:pStyle w:val="Cmsor1"/>
      </w:pPr>
      <w:bookmarkStart w:id="28" w:name="_Toc83751693"/>
      <w:r>
        <w:lastRenderedPageBreak/>
        <w:t>Megvalósítás</w:t>
      </w:r>
      <w:bookmarkEnd w:id="28"/>
    </w:p>
    <w:p w14:paraId="5D798CAA" w14:textId="0079B4AA" w:rsidR="00972E00" w:rsidRDefault="00972E00" w:rsidP="00972E00">
      <w:pPr>
        <w:pStyle w:val="Cmsor2"/>
      </w:pPr>
      <w:r>
        <w:t>Adat</w:t>
      </w:r>
      <w:r>
        <w:t>beszerzés</w:t>
      </w:r>
    </w:p>
    <w:p w14:paraId="62FAB807" w14:textId="30827360" w:rsidR="00972E00" w:rsidRDefault="00972E00" w:rsidP="00972E00">
      <w:r>
        <w:t>Kétféle adattal dolgoztam a projektem során, amik más-más reprezentációi a zenének. Dolgozok folytonos hullámformájú zenékkel, amiket például mp3 formátumban szerzek be. Az adatbeszerzéshez két megoldást használtam</w:t>
      </w:r>
      <w:r w:rsidR="0039682E">
        <w:t>, amelyből</w:t>
      </w:r>
      <w:r>
        <w:t xml:space="preserve"> az egyik az, hogy a </w:t>
      </w:r>
      <w:proofErr w:type="spellStart"/>
      <w:r>
        <w:t>Spotify</w:t>
      </w:r>
      <w:proofErr w:type="spellEnd"/>
      <w:r>
        <w:t xml:space="preserve"> </w:t>
      </w:r>
      <w:proofErr w:type="spellStart"/>
      <w:r>
        <w:t>for</w:t>
      </w:r>
      <w:proofErr w:type="spellEnd"/>
      <w:r>
        <w:t xml:space="preserve"> </w:t>
      </w:r>
      <w:proofErr w:type="spellStart"/>
      <w:r>
        <w:t>developers</w:t>
      </w:r>
      <w:proofErr w:type="spellEnd"/>
      <w:r>
        <w:t xml:space="preserve">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xml:space="preserve"> (API) segítségével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xml:space="preserve"> (REST) kéréseken keresztül </w:t>
      </w:r>
      <w:proofErr w:type="spellStart"/>
      <w:r>
        <w:t>letölthetek</w:t>
      </w:r>
      <w:proofErr w:type="spellEnd"/>
      <w:r>
        <w:t xml:space="preserve"> 30 másodperces előnézeteket a </w:t>
      </w:r>
      <w:proofErr w:type="spellStart"/>
      <w:r>
        <w:t>Spotifyon</w:t>
      </w:r>
      <w:proofErr w:type="spellEnd"/>
      <w:r>
        <w:t xml:space="preserve"> meghallgatható különféle zenékből. Ezeket a kéréseket Python kódból tudom küldeni, majd válaszként kapok egy mp3 fájlt, amit majd feldolgozhatok később. Így tetszőleges stílusú zenét </w:t>
      </w:r>
      <w:proofErr w:type="spellStart"/>
      <w:r>
        <w:t>letölthetek</w:t>
      </w:r>
      <w:proofErr w:type="spellEnd"/>
      <w:r>
        <w:t xml:space="preserve"> a </w:t>
      </w:r>
      <w:proofErr w:type="spellStart"/>
      <w:r>
        <w:t>Spotify</w:t>
      </w:r>
      <w:proofErr w:type="spellEnd"/>
      <w:r>
        <w:t xml:space="preserve"> hatalmas adatbázisából.</w:t>
      </w:r>
    </w:p>
    <w:p w14:paraId="08756590" w14:textId="5690C9BE" w:rsidR="00972E00" w:rsidRDefault="00972E00" w:rsidP="0039682E">
      <w:r>
        <w:t xml:space="preserve">Egy másik megoldás a MAESTRO </w:t>
      </w:r>
      <w:proofErr w:type="spellStart"/>
      <w:r>
        <w:t>dataset</w:t>
      </w:r>
      <w:proofErr w:type="spellEnd"/>
      <w:r>
        <w:t xml:space="preserve"> használata. Ez a Google Magenta csapatának egy adatbázisa, ami ingyenesen letölthető és több, mint 100 GB-</w:t>
      </w:r>
      <w:proofErr w:type="spellStart"/>
      <w:r>
        <w:t>nyi</w:t>
      </w:r>
      <w:proofErr w:type="spellEnd"/>
      <w:r>
        <w:t xml:space="preserve"> klasszikus zenét tartalmaz, zongorán eljátszva. Ennek az adathalmaznak szépsége, hogy nem csak folytonos hullámformaként tartalmazza ezeket a zenéket, hanem MIDI formátumban is, így fel tudom használni projektem másik felén is, ahol MIDI formátumú zenéket használok</w:t>
      </w:r>
      <w:r w:rsidR="0039682E">
        <w:t>.</w:t>
      </w:r>
    </w:p>
    <w:p w14:paraId="1AC60AA0" w14:textId="35CE6F6E" w:rsidR="00972E00" w:rsidRDefault="00972E00" w:rsidP="00972E00">
      <w:r>
        <w:t>A MAESTRO adathalmazon kívül egy másik MIDI beszerzési módot is találtam</w:t>
      </w:r>
      <w:r w:rsidR="0039682E">
        <w:t xml:space="preserve">, amit viszont az </w:t>
      </w:r>
      <w:proofErr w:type="spellStart"/>
      <w:r w:rsidR="0039682E">
        <w:t>Iron</w:t>
      </w:r>
      <w:proofErr w:type="spellEnd"/>
      <w:r w:rsidR="0039682E">
        <w:t xml:space="preserve"> </w:t>
      </w:r>
      <w:proofErr w:type="spellStart"/>
      <w:r w:rsidR="0039682E">
        <w:t>Maiden</w:t>
      </w:r>
      <w:proofErr w:type="spellEnd"/>
      <w:r w:rsidR="0039682E">
        <w:t xml:space="preserve"> zenékhez tudok használni.</w:t>
      </w:r>
      <w:r>
        <w:t xml:space="preserve"> Az </w:t>
      </w:r>
      <w:proofErr w:type="spellStart"/>
      <w:r>
        <w:t>Ultimate</w:t>
      </w:r>
      <w:proofErr w:type="spellEnd"/>
      <w:r>
        <w:t xml:space="preserve"> </w:t>
      </w:r>
      <w:proofErr w:type="spellStart"/>
      <w:r>
        <w:t>Guitar</w:t>
      </w:r>
      <w:proofErr w:type="spellEnd"/>
      <w:r>
        <w:t xml:space="preserve"> oldaláról előfizetők legálisan tölthetnek le </w:t>
      </w:r>
      <w:proofErr w:type="spellStart"/>
      <w:r>
        <w:t>Guitar</w:t>
      </w:r>
      <w:proofErr w:type="spellEnd"/>
      <w:r>
        <w:t xml:space="preserve"> Pro </w:t>
      </w:r>
      <w:proofErr w:type="spellStart"/>
      <w:r>
        <w:t>tabokat</w:t>
      </w:r>
      <w:proofErr w:type="spellEnd"/>
      <w:r>
        <w:t xml:space="preserve">. A </w:t>
      </w:r>
      <w:proofErr w:type="spellStart"/>
      <w:r>
        <w:t>gitártabok</w:t>
      </w:r>
      <w:proofErr w:type="spellEnd"/>
      <w:r>
        <w:t xml:space="preserve"> egyszerűsített kották, amiket gitárjátékosok szoktak használni, mivel a gitár húrjain mutatják, hogy miket kell lefogni, így egyszerűbben olvashatók, mint a mindenki által ismert zenei kották. A </w:t>
      </w:r>
      <w:proofErr w:type="spellStart"/>
      <w:r>
        <w:t>Guitar</w:t>
      </w:r>
      <w:proofErr w:type="spellEnd"/>
      <w:r>
        <w:t xml:space="preserve"> Pro </w:t>
      </w:r>
      <w:proofErr w:type="spellStart"/>
      <w:r>
        <w:t>tabok</w:t>
      </w:r>
      <w:proofErr w:type="spellEnd"/>
      <w:r>
        <w:t xml:space="preserve"> ezek elektronikus változatai, amik interaktívan lejátszhatók, így még jobban segítik a gitárost az olvasásban és a játékban. Ezeket a fájlokat nem a gitártudásom növelése érdekében töltöttem le, hanem azért, mert ezek egyszerűen konvertálhatók MIDI-</w:t>
      </w:r>
      <w:proofErr w:type="spellStart"/>
      <w:r>
        <w:t>vé</w:t>
      </w:r>
      <w:proofErr w:type="spellEnd"/>
      <w:r>
        <w:t xml:space="preserve">. A </w:t>
      </w:r>
      <w:proofErr w:type="spellStart"/>
      <w:r>
        <w:t>TuxGuitar</w:t>
      </w:r>
      <w:proofErr w:type="spellEnd"/>
      <w:r>
        <w:t xml:space="preserve"> nevű </w:t>
      </w:r>
      <w:proofErr w:type="spellStart"/>
      <w:r>
        <w:t>open-source</w:t>
      </w:r>
      <w:proofErr w:type="spellEnd"/>
      <w:r>
        <w:t xml:space="preserve"> programot használtam erre a konverzióra.</w:t>
      </w:r>
    </w:p>
    <w:p w14:paraId="4A6888CC" w14:textId="4C651EC8" w:rsidR="00E23322" w:rsidRDefault="00E23322" w:rsidP="00E23322">
      <w:pPr>
        <w:pStyle w:val="Cmsor2"/>
      </w:pPr>
      <w:r>
        <w:t>Adatfeldolgozás</w:t>
      </w:r>
    </w:p>
    <w:p w14:paraId="66B2728A" w14:textId="45AABB6C" w:rsidR="00972E00" w:rsidRDefault="00972E00" w:rsidP="00972E00"/>
    <w:p w14:paraId="5E5AAB3B" w14:textId="77777777" w:rsidR="00972E00" w:rsidRPr="00972E00" w:rsidRDefault="00972E00" w:rsidP="00972E00"/>
    <w:p w14:paraId="15B478D0" w14:textId="2DDDD40F" w:rsidR="00792B2D" w:rsidRDefault="00792B2D" w:rsidP="00792B2D">
      <w:pPr>
        <w:pStyle w:val="Cmsor3"/>
      </w:pPr>
      <w:r>
        <w:lastRenderedPageBreak/>
        <w:t>MIDI adatok</w:t>
      </w:r>
    </w:p>
    <w:p w14:paraId="20B7800B" w14:textId="77777777" w:rsidR="0034523B" w:rsidRDefault="0034523B" w:rsidP="0034523B">
      <w:r>
        <w:t xml:space="preserve">A MIDI reprezentációjú zenéket a music21 Python csomaggal olvastam be. Különbontottam a különböző hangszerek MIDI sávjait, és úgy mentem végig rajtuk, beolvasva az elemeiket. A beolvasás során </w:t>
      </w:r>
      <w:proofErr w:type="spellStart"/>
      <w:r>
        <w:t>Pythonos</w:t>
      </w:r>
      <w:proofErr w:type="spellEnd"/>
      <w:r>
        <w:t xml:space="preserve"> objektumokat kaptam, amik a music21 csomagban definiált osztályok. Ilyenek például a </w:t>
      </w:r>
      <w:proofErr w:type="spellStart"/>
      <w:r>
        <w:t>Chord</w:t>
      </w:r>
      <w:proofErr w:type="spellEnd"/>
      <w:r>
        <w:t xml:space="preserve">, </w:t>
      </w:r>
      <w:proofErr w:type="spellStart"/>
      <w:r>
        <w:t>Note</w:t>
      </w:r>
      <w:proofErr w:type="spellEnd"/>
      <w:r>
        <w:t xml:space="preserve">, Rest, Duration osztályok, amik egy akkordot, egy hangot, egy szünetet, és egy hanghosszt reprezentálnak. A MIDI-k hangerősségével nem foglalkoztam, egyrészt azért, mert az már túl sokféle adat lenne, másrészt azért, mert nem is minden MIDI zenénél kapnak a hangok külön hangerősséget, mivel annyira nem releváns ez az adat. Beolvasás után ezeket az objektumokat számokká alakítottam, mivel a gépi tanuló algoritmusok számokon működnek, nem objektumokon. </w:t>
      </w:r>
      <w:proofErr w:type="spellStart"/>
      <w:r>
        <w:t>Pythonos</w:t>
      </w:r>
      <w:proofErr w:type="spellEnd"/>
      <w:r>
        <w:t xml:space="preserve"> </w:t>
      </w:r>
      <w:proofErr w:type="spellStart"/>
      <w:r>
        <w:t>dictionaryk</w:t>
      </w:r>
      <w:proofErr w:type="spellEnd"/>
      <w:r>
        <w:t xml:space="preserve"> segítségével hoztam létre a beolvasott hangok alapján mappereket, amik átalakítják az objektumokat számokká. Itt eljutottam arra a pontra, hogy egész számokkal leírt MIDI sávjaim vannak. Ezeket már ki tudtam </w:t>
      </w:r>
      <w:proofErr w:type="spellStart"/>
      <w:r>
        <w:t>plottolni</w:t>
      </w:r>
      <w:proofErr w:type="spellEnd"/>
      <w:r>
        <w:t>.</w:t>
      </w:r>
    </w:p>
    <w:p w14:paraId="3AB7DA39" w14:textId="77777777" w:rsidR="0034523B" w:rsidRDefault="0034523B" w:rsidP="0034523B"/>
    <w:p w14:paraId="3A3B8756" w14:textId="77777777" w:rsidR="0034523B" w:rsidRDefault="0034523B" w:rsidP="0034523B">
      <w:pPr>
        <w:jc w:val="center"/>
        <w:rPr>
          <w:sz w:val="32"/>
          <w:szCs w:val="32"/>
        </w:rPr>
      </w:pPr>
      <w:r>
        <w:rPr>
          <w:noProof/>
          <w:sz w:val="32"/>
          <w:szCs w:val="32"/>
        </w:rPr>
        <w:drawing>
          <wp:inline distT="114300" distB="114300" distL="114300" distR="114300" wp14:anchorId="6EBF9B69" wp14:editId="47B9FA57">
            <wp:extent cx="4491038" cy="3379468"/>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91038" cy="3379468"/>
                    </a:xfrm>
                    <a:prstGeom prst="rect">
                      <a:avLst/>
                    </a:prstGeom>
                    <a:ln/>
                  </pic:spPr>
                </pic:pic>
              </a:graphicData>
            </a:graphic>
          </wp:inline>
        </w:drawing>
      </w:r>
    </w:p>
    <w:p w14:paraId="18C3C4C9" w14:textId="77777777" w:rsidR="0034523B" w:rsidRDefault="0034523B" w:rsidP="0034523B"/>
    <w:p w14:paraId="0ED4F32D" w14:textId="52512E1C" w:rsidR="0034523B" w:rsidRDefault="0034523B" w:rsidP="0034523B">
      <w:r>
        <w:t xml:space="preserve">Így nézett ki egy beolvasott, és számokká alakított MIDI sáv. Ezután több különböző számmá kódolási megoldást is számításba vettem. Ezek között vannak olyan </w:t>
      </w:r>
      <w:r>
        <w:lastRenderedPageBreak/>
        <w:t>megoldások, amik azért vannak, hogy könnyítsenek a gépi tanuló modell feladatán, csökkentve a kimeneti osztályok számát.</w:t>
      </w:r>
    </w:p>
    <w:p w14:paraId="1A81C317" w14:textId="0F62CD1B" w:rsidR="0034523B" w:rsidRDefault="0034523B" w:rsidP="0034523B">
      <w:pPr>
        <w:numPr>
          <w:ilvl w:val="0"/>
          <w:numId w:val="30"/>
        </w:numPr>
        <w:spacing w:after="0" w:line="276" w:lineRule="auto"/>
      </w:pPr>
      <w:r>
        <w:t>Egyszerűsítés kedvéért az akkordoknak csak az alaphangját</w:t>
      </w:r>
      <w:r>
        <w:t xml:space="preserve"> </w:t>
      </w:r>
      <w:r>
        <w:t>(</w:t>
      </w:r>
      <w:proofErr w:type="spellStart"/>
      <w:r>
        <w:t>root</w:t>
      </w:r>
      <w:proofErr w:type="spellEnd"/>
      <w:r>
        <w:t xml:space="preserve"> </w:t>
      </w:r>
      <w:proofErr w:type="spellStart"/>
      <w:r>
        <w:t>note</w:t>
      </w:r>
      <w:proofErr w:type="spellEnd"/>
      <w:r>
        <w:t xml:space="preserve">) veszem figyelembe, mivel azok többi hangja általában csak annak </w:t>
      </w:r>
      <w:proofErr w:type="spellStart"/>
      <w:r>
        <w:t>szinesítéseként</w:t>
      </w:r>
      <w:proofErr w:type="spellEnd"/>
      <w:r>
        <w:t xml:space="preserve"> van.</w:t>
      </w:r>
    </w:p>
    <w:p w14:paraId="7F26169A" w14:textId="77777777" w:rsidR="0034523B" w:rsidRDefault="0034523B" w:rsidP="0034523B">
      <w:pPr>
        <w:numPr>
          <w:ilvl w:val="0"/>
          <w:numId w:val="30"/>
        </w:numPr>
        <w:spacing w:after="0" w:line="276" w:lineRule="auto"/>
      </w:pPr>
      <w:r>
        <w:t>Foglalkozok akkordokkal és különálló hangokkal is.</w:t>
      </w:r>
    </w:p>
    <w:p w14:paraId="733E1C8F" w14:textId="5C632B9F" w:rsidR="0034523B" w:rsidRDefault="0034523B" w:rsidP="0034523B">
      <w:pPr>
        <w:numPr>
          <w:ilvl w:val="0"/>
          <w:numId w:val="30"/>
        </w:numPr>
        <w:spacing w:after="0" w:line="276" w:lineRule="auto"/>
      </w:pPr>
      <w:r>
        <w:t xml:space="preserve">Nem foglalkozok a hangok hosszával, feltételezek egy konstans tempót. Popzenében általában 4/4-es ütem van, viszont az </w:t>
      </w:r>
      <w:proofErr w:type="spellStart"/>
      <w:r>
        <w:t>Iron</w:t>
      </w:r>
      <w:proofErr w:type="spellEnd"/>
      <w:r>
        <w:t xml:space="preserve"> </w:t>
      </w:r>
      <w:proofErr w:type="spellStart"/>
      <w:r>
        <w:t>Maiden</w:t>
      </w:r>
      <w:proofErr w:type="spellEnd"/>
      <w:r>
        <w:t xml:space="preserve"> sajátossága, hogy másfajta ritmikákat</w:t>
      </w:r>
      <w:r>
        <w:t xml:space="preserve"> </w:t>
      </w:r>
      <w:r>
        <w:t xml:space="preserve">(például </w:t>
      </w:r>
      <w:proofErr w:type="spellStart"/>
      <w:r>
        <w:t>tripletek</w:t>
      </w:r>
      <w:proofErr w:type="spellEnd"/>
      <w:r>
        <w:t>) használ.</w:t>
      </w:r>
    </w:p>
    <w:p w14:paraId="30DA9BA7" w14:textId="77777777" w:rsidR="0034523B" w:rsidRDefault="0034523B" w:rsidP="0034523B">
      <w:pPr>
        <w:numPr>
          <w:ilvl w:val="0"/>
          <w:numId w:val="30"/>
        </w:numPr>
        <w:spacing w:after="0" w:line="276" w:lineRule="auto"/>
      </w:pPr>
      <w:r>
        <w:t>Külön kódolom a hangmagasságot és a hosszt, így minden MIDI sávból két egész számokból álló tömböt kapok, egyik a hangok magasságát tartalmazza, másik a hangok hosszát.</w:t>
      </w:r>
    </w:p>
    <w:p w14:paraId="4D921954" w14:textId="77777777" w:rsidR="0034523B" w:rsidRDefault="0034523B" w:rsidP="0034523B">
      <w:pPr>
        <w:numPr>
          <w:ilvl w:val="0"/>
          <w:numId w:val="30"/>
        </w:numPr>
        <w:spacing w:after="0" w:line="276" w:lineRule="auto"/>
      </w:pPr>
      <w:r>
        <w:t xml:space="preserve">Egyben kódolom a kettőt, így lényegében </w:t>
      </w:r>
      <w:proofErr w:type="spellStart"/>
      <w:r>
        <w:t>embeddingeket</w:t>
      </w:r>
      <w:proofErr w:type="spellEnd"/>
      <w:r>
        <w:t xml:space="preserve"> képzek. Ezáltal egy tömböm lesz, amiben sokféle szám lesz, mivel más számértéket kap például egy negyedes </w:t>
      </w:r>
      <w:proofErr w:type="spellStart"/>
      <w:r>
        <w:t>hosszal</w:t>
      </w:r>
      <w:proofErr w:type="spellEnd"/>
      <w:r>
        <w:t xml:space="preserve"> rendelkező E3 hang, mint egy </w:t>
      </w:r>
      <w:proofErr w:type="spellStart"/>
      <w:r>
        <w:t>nyolcados</w:t>
      </w:r>
      <w:proofErr w:type="spellEnd"/>
      <w:r>
        <w:t xml:space="preserve"> </w:t>
      </w:r>
      <w:proofErr w:type="spellStart"/>
      <w:r>
        <w:t>hosszal</w:t>
      </w:r>
      <w:proofErr w:type="spellEnd"/>
      <w:r>
        <w:t xml:space="preserve"> rendelkező E3.</w:t>
      </w:r>
    </w:p>
    <w:p w14:paraId="78E2862D" w14:textId="77777777" w:rsidR="0034523B" w:rsidRDefault="0034523B" w:rsidP="0034523B"/>
    <w:p w14:paraId="2542644F" w14:textId="77777777" w:rsidR="0034523B" w:rsidRDefault="0034523B" w:rsidP="0034523B">
      <w:r>
        <w:t>A kódolás után azt vizsgáltam, hogy az adott számértékek hányszor fordulnak elő. Akkordokkal együtt beolvasott MIDI gitársávoknál például így ilyen oszlopdiagramon tudtam ábrázolni ezt.</w:t>
      </w:r>
    </w:p>
    <w:p w14:paraId="7F0EFD31" w14:textId="77777777" w:rsidR="0034523B" w:rsidRDefault="0034523B" w:rsidP="0034523B">
      <w:pPr>
        <w:jc w:val="center"/>
      </w:pPr>
      <w:r>
        <w:rPr>
          <w:noProof/>
        </w:rPr>
        <w:drawing>
          <wp:inline distT="114300" distB="114300" distL="114300" distR="114300" wp14:anchorId="44C5AFE6" wp14:editId="6EF9F1A7">
            <wp:extent cx="3724275" cy="23336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724275" cy="2333625"/>
                    </a:xfrm>
                    <a:prstGeom prst="rect">
                      <a:avLst/>
                    </a:prstGeom>
                    <a:ln/>
                  </pic:spPr>
                </pic:pic>
              </a:graphicData>
            </a:graphic>
          </wp:inline>
        </w:drawing>
      </w:r>
    </w:p>
    <w:p w14:paraId="7D14407A" w14:textId="77777777" w:rsidR="0034523B" w:rsidRDefault="0034523B" w:rsidP="0034523B"/>
    <w:p w14:paraId="0CFA75F2" w14:textId="77777777" w:rsidR="0034523B" w:rsidRDefault="0034523B" w:rsidP="0034523B">
      <w:r>
        <w:t>Látható, hogy vannak nagyon kiemelkedő vonalak, akár 14000 előfordulási számmal, viszont a 600-nál több adatból soknak szinte nem is látható az előfordulási számát jelző oszlop, olyan alacsony az. Növekvő sorrendbe rendezve ezeket az értékeket, meg tudtam tekinteni, hogy milyen függvényhez hasonló ezen értékek eloszlása.</w:t>
      </w:r>
    </w:p>
    <w:p w14:paraId="7F8B6E7F" w14:textId="77777777" w:rsidR="0034523B" w:rsidRDefault="0034523B" w:rsidP="0034523B">
      <w:pPr>
        <w:jc w:val="center"/>
      </w:pPr>
      <w:r>
        <w:rPr>
          <w:noProof/>
        </w:rPr>
        <w:lastRenderedPageBreak/>
        <w:drawing>
          <wp:inline distT="114300" distB="114300" distL="114300" distR="114300" wp14:anchorId="05B8917A" wp14:editId="14B1A7E6">
            <wp:extent cx="3686175" cy="234315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686175" cy="2343150"/>
                    </a:xfrm>
                    <a:prstGeom prst="rect">
                      <a:avLst/>
                    </a:prstGeom>
                    <a:ln/>
                  </pic:spPr>
                </pic:pic>
              </a:graphicData>
            </a:graphic>
          </wp:inline>
        </w:drawing>
      </w:r>
    </w:p>
    <w:p w14:paraId="231AF713" w14:textId="77777777" w:rsidR="0034523B" w:rsidRDefault="0034523B" w:rsidP="0034523B"/>
    <w:p w14:paraId="5C854DF8" w14:textId="18E117DD" w:rsidR="0034523B" w:rsidRDefault="0034523B" w:rsidP="0034523B">
      <w:r>
        <w:t xml:space="preserve">A képen egy exponenciálishoz hasonló függvény képe jelenik meg. Ez azt jelenti, hogy az értékek nagy részének előfordulási száma a zeneszámokban elenyésző. Azt állapítottam meg, hogy ezek kiugró értékek, </w:t>
      </w:r>
      <w:proofErr w:type="spellStart"/>
      <w:r>
        <w:t>outlierek</w:t>
      </w:r>
      <w:proofErr w:type="spellEnd"/>
      <w:r>
        <w:t xml:space="preserve">, ezeket el lehet dobni a tanítás egyszerűsítése érdekében. Természetesen a zenét minden hang érdekesen tudja színesíteni, </w:t>
      </w:r>
      <w:r w:rsidR="00714CB4">
        <w:t>viszont,</w:t>
      </w:r>
      <w:r>
        <w:t xml:space="preserve"> ha egy adott akkord a 93 feldolgozott dal során egy adott értéknél kevesebbszer</w:t>
      </w:r>
      <w:r w:rsidR="00714CB4">
        <w:t xml:space="preserve"> </w:t>
      </w:r>
      <w:r>
        <w:t>(például 5-nél kevesebbszer) fordul elő, akkor szerintem tekinthető</w:t>
      </w:r>
      <w:r w:rsidR="00714CB4">
        <w:t xml:space="preserve"> </w:t>
      </w:r>
      <w:r>
        <w:t>irrelevánsnak, kivehető a feldolgozott adatok halmazából, így csökkentve a kimeneti lehetőségek számát</w:t>
      </w:r>
      <w:r w:rsidR="00714CB4">
        <w:t>, segítve a modell tanítását, a lehető legkisebb áldozat árán.</w:t>
      </w:r>
    </w:p>
    <w:p w14:paraId="321D14E6" w14:textId="11D6400F" w:rsidR="0034523B" w:rsidRDefault="0034523B" w:rsidP="0034523B">
      <w:r>
        <w:t xml:space="preserve">Végül a tanítás </w:t>
      </w:r>
      <w:r w:rsidR="00714CB4">
        <w:t xml:space="preserve">további </w:t>
      </w:r>
      <w:r>
        <w:t>segítése érdekében az adatokat itt is a [0; 1] intervallumba normalizáltam.</w:t>
      </w:r>
    </w:p>
    <w:p w14:paraId="14C92DDE" w14:textId="77777777" w:rsidR="005D4A9A" w:rsidRDefault="005D4A9A" w:rsidP="005D4A9A">
      <w:r>
        <w:t>A Long-</w:t>
      </w:r>
      <w:proofErr w:type="spellStart"/>
      <w:r>
        <w:t>short</w:t>
      </w:r>
      <w:proofErr w:type="spellEnd"/>
      <w:r>
        <w:t xml:space="preserve"> </w:t>
      </w:r>
      <w:proofErr w:type="spellStart"/>
      <w:r>
        <w:t>term</w:t>
      </w:r>
      <w:proofErr w:type="spellEnd"/>
      <w:r>
        <w:t xml:space="preserve"> </w:t>
      </w:r>
      <w:proofErr w:type="spellStart"/>
      <w:r>
        <w:t>memory</w:t>
      </w:r>
      <w:proofErr w:type="spellEnd"/>
      <w:r>
        <w:t xml:space="preserve"> (LSTM) alapú neurális hálózataim olyanok, hogy egy megadott hosszúságú input zeneszeletből próbálja a háló megjósolni a következő hangot. Például 20 hangból mondja meg a 21.-et. Ehhez létre kellett hoznom egy függvényt, ami felszeleteli az adathalmazomat ilyen párokra. Ez a függvény bemenetként az adathalmazt várja, és a szeletek hosszát, kimenetként pedig olyan input-output párokat ad, ahol az input egy “szelethossz” hosszúságú tömb, ami számokká kódolt MIDI objektumokat tárol, az output pedig az adott szelet után következő, számmá kódolt objektum.</w:t>
      </w:r>
    </w:p>
    <w:p w14:paraId="04F16BE1" w14:textId="6D10A99C" w:rsidR="005D4A9A" w:rsidRDefault="005D4A9A" w:rsidP="005D4A9A">
      <w:r>
        <w:t xml:space="preserve">Mivel az LSTM architektúráimban </w:t>
      </w:r>
      <w:proofErr w:type="spellStart"/>
      <w:r>
        <w:t>softmax</w:t>
      </w:r>
      <w:proofErr w:type="spellEnd"/>
      <w:r>
        <w:t xml:space="preserve"> kimenetet használok, az output értékeket </w:t>
      </w:r>
      <w:proofErr w:type="spellStart"/>
      <w:r>
        <w:t>one</w:t>
      </w:r>
      <w:proofErr w:type="spellEnd"/>
      <w:r>
        <w:t>-hot kódolom.</w:t>
      </w:r>
    </w:p>
    <w:p w14:paraId="63642AC2" w14:textId="77777777" w:rsidR="005D4A9A" w:rsidRPr="0034523B" w:rsidRDefault="005D4A9A" w:rsidP="0034523B"/>
    <w:p w14:paraId="09E04E02" w14:textId="6BDD2C1C" w:rsidR="00792B2D" w:rsidRDefault="00792B2D" w:rsidP="00792B2D">
      <w:pPr>
        <w:pStyle w:val="Cmsor3"/>
      </w:pPr>
      <w:r>
        <w:lastRenderedPageBreak/>
        <w:t>Zenei hullámformák</w:t>
      </w:r>
    </w:p>
    <w:p w14:paraId="49B3A42C" w14:textId="77777777" w:rsidR="00EB34E8" w:rsidRDefault="00EB34E8" w:rsidP="00EB34E8">
      <w:r>
        <w:t xml:space="preserve">A folytonos zenéket tároló mp3 fájlokat a </w:t>
      </w:r>
      <w:proofErr w:type="spellStart"/>
      <w:r>
        <w:t>librosa</w:t>
      </w:r>
      <w:proofErr w:type="spellEnd"/>
      <w:r>
        <w:t xml:space="preserve"> nevű Python csomaggal olvastam be. A beolvasásért felelős függvény egy </w:t>
      </w:r>
      <w:proofErr w:type="spellStart"/>
      <w:r>
        <w:t>numpy</w:t>
      </w:r>
      <w:proofErr w:type="spellEnd"/>
      <w:r>
        <w:t xml:space="preserve"> tömbbel tért vissza, ami </w:t>
      </w:r>
      <w:proofErr w:type="spellStart"/>
      <w:r>
        <w:t>float</w:t>
      </w:r>
      <w:proofErr w:type="spellEnd"/>
      <w:r>
        <w:t xml:space="preserve"> típusú valós számokként tárolta az adott </w:t>
      </w:r>
      <w:proofErr w:type="spellStart"/>
      <w:r>
        <w:t>időpillanatbeli</w:t>
      </w:r>
      <w:proofErr w:type="spellEnd"/>
      <w:r>
        <w:t xml:space="preserve"> amplitúdóját a zenének. Egy ilyen tömb elemeit </w:t>
      </w:r>
      <w:proofErr w:type="spellStart"/>
      <w:r>
        <w:t>matplotlib</w:t>
      </w:r>
      <w:proofErr w:type="spellEnd"/>
      <w:r>
        <w:t xml:space="preserve"> segítségével </w:t>
      </w:r>
      <w:proofErr w:type="spellStart"/>
      <w:r>
        <w:t>kiplottolva</w:t>
      </w:r>
      <w:proofErr w:type="spellEnd"/>
      <w:r>
        <w:t xml:space="preserve"> az alábbi időtartománybeli reprezentációt kaptam:</w:t>
      </w:r>
    </w:p>
    <w:p w14:paraId="0BAE1988" w14:textId="77777777" w:rsidR="00EB34E8" w:rsidRDefault="00EB34E8" w:rsidP="00EB34E8"/>
    <w:p w14:paraId="31163F50" w14:textId="77777777" w:rsidR="00EB34E8" w:rsidRDefault="00EB34E8" w:rsidP="00EB34E8">
      <w:pPr>
        <w:jc w:val="center"/>
        <w:rPr>
          <w:sz w:val="32"/>
          <w:szCs w:val="32"/>
        </w:rPr>
      </w:pPr>
      <w:r>
        <w:rPr>
          <w:noProof/>
          <w:sz w:val="32"/>
          <w:szCs w:val="32"/>
        </w:rPr>
        <w:drawing>
          <wp:inline distT="114300" distB="114300" distL="114300" distR="114300" wp14:anchorId="36318AF4" wp14:editId="25AC85BD">
            <wp:extent cx="4310063" cy="323471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310063" cy="3234715"/>
                    </a:xfrm>
                    <a:prstGeom prst="rect">
                      <a:avLst/>
                    </a:prstGeom>
                    <a:ln/>
                  </pic:spPr>
                </pic:pic>
              </a:graphicData>
            </a:graphic>
          </wp:inline>
        </w:drawing>
      </w:r>
    </w:p>
    <w:p w14:paraId="3D87AFC9" w14:textId="77777777" w:rsidR="00EB34E8" w:rsidRDefault="00EB34E8" w:rsidP="00EB34E8">
      <w:pPr>
        <w:jc w:val="center"/>
        <w:rPr>
          <w:sz w:val="32"/>
          <w:szCs w:val="32"/>
        </w:rPr>
      </w:pPr>
    </w:p>
    <w:p w14:paraId="196F960D" w14:textId="77777777" w:rsidR="00EB34E8" w:rsidRDefault="00EB34E8" w:rsidP="00EB34E8">
      <w:r>
        <w:t xml:space="preserve">Ahogy az ábra x tengelyén látható, egy ilyen zeneszám nagyon sok </w:t>
      </w:r>
      <w:proofErr w:type="spellStart"/>
      <w:r>
        <w:t>float</w:t>
      </w:r>
      <w:proofErr w:type="spellEnd"/>
      <w:r>
        <w:t xml:space="preserve"> értékből áll. Ezt megpróbáltam a lehető legalacsonyabb értéken tartani úgy, hogy ne is veszítsek túl sokat a dal minőségéből, </w:t>
      </w:r>
      <w:proofErr w:type="spellStart"/>
      <w:r>
        <w:t>alulmintavételezés</w:t>
      </w:r>
      <w:proofErr w:type="spellEnd"/>
      <w:r>
        <w:t xml:space="preserve"> miatt, viszont ne kelljen a tanításhoz túl sok adattal dolgoznom. Ezért ábrázoltam frekvenciatartományon is a folytonos zenéket, hogy a spektrális tulajdonságaik alapján találhassak egy megfelelő mintavételezési frekvenciát. Az alábbi képen a kiválasztott mintavételezési frekvenciám ábrája található, 16 kHz-t választottam ezen értéknek.</w:t>
      </w:r>
    </w:p>
    <w:p w14:paraId="68DC3701" w14:textId="77777777" w:rsidR="00EB34E8" w:rsidRDefault="00EB34E8" w:rsidP="00EB34E8"/>
    <w:p w14:paraId="633709BD" w14:textId="77777777" w:rsidR="00EB34E8" w:rsidRDefault="00EB34E8" w:rsidP="00EB34E8">
      <w:pPr>
        <w:jc w:val="center"/>
      </w:pPr>
      <w:r>
        <w:rPr>
          <w:noProof/>
        </w:rPr>
        <w:lastRenderedPageBreak/>
        <w:drawing>
          <wp:inline distT="114300" distB="114300" distL="114300" distR="114300" wp14:anchorId="669367FE" wp14:editId="40096E4A">
            <wp:extent cx="3462338" cy="2590756"/>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462338" cy="2590756"/>
                    </a:xfrm>
                    <a:prstGeom prst="rect">
                      <a:avLst/>
                    </a:prstGeom>
                    <a:ln/>
                  </pic:spPr>
                </pic:pic>
              </a:graphicData>
            </a:graphic>
          </wp:inline>
        </w:drawing>
      </w:r>
    </w:p>
    <w:p w14:paraId="517D7279" w14:textId="77777777" w:rsidR="00EB34E8" w:rsidRDefault="00EB34E8" w:rsidP="00EB34E8"/>
    <w:p w14:paraId="1EF21F9E" w14:textId="549D6B7D" w:rsidR="00EB34E8" w:rsidRPr="00EB34E8" w:rsidRDefault="00EB34E8" w:rsidP="00EB34E8">
      <w:r>
        <w:t xml:space="preserve">Végül ezeket az folytonos értékeket a [-1; 1] intervallumba normalizáltam, mivel a </w:t>
      </w:r>
      <w:proofErr w:type="spellStart"/>
      <w:r>
        <w:t>preprocessing</w:t>
      </w:r>
      <w:proofErr w:type="spellEnd"/>
      <w:r>
        <w:t xml:space="preserve"> </w:t>
      </w:r>
      <w:proofErr w:type="spellStart"/>
      <w:r>
        <w:t>pipelineom</w:t>
      </w:r>
      <w:proofErr w:type="spellEnd"/>
      <w:r>
        <w:t xml:space="preserve"> következő algoritmusa ezen a tartományon várja az értékeket. </w:t>
      </w:r>
      <w:proofErr w:type="spellStart"/>
      <w:r>
        <w:t>Ezaz</w:t>
      </w:r>
      <w:proofErr w:type="spellEnd"/>
      <w:r>
        <w:t xml:space="preserve"> algoritmus pedig a 8 bites μ-</w:t>
      </w:r>
      <w:proofErr w:type="spellStart"/>
      <w:r>
        <w:t>law</w:t>
      </w:r>
      <w:proofErr w:type="spellEnd"/>
      <w:r>
        <w:t xml:space="preserve"> kódolás. Ennek segítségével a végtelen lehetséges valós értéket véges számú értékké alakítom (a 8 bit miatt 255-té), ezáltal kis veszteség árán tudom diszkrét értékekkel reprezentálni a folytonos zenét. Mivel a gépi tanuló algoritmusok a folytonos számokat, és a normalizált értékeket jobban szeretik, mint az egész értékeket, ezért a kódolás után leosztom a maximum értékkel a tömb minden értékét, így az adatok a [0; 1] intervallumba normalizálódnak.</w:t>
      </w:r>
    </w:p>
    <w:p w14:paraId="3333A9EC" w14:textId="7D409996" w:rsidR="00E23322" w:rsidRDefault="00E23322" w:rsidP="00E23322">
      <w:pPr>
        <w:pStyle w:val="Cmsor2"/>
      </w:pPr>
      <w:proofErr w:type="spellStart"/>
      <w:r>
        <w:t>Markov</w:t>
      </w:r>
      <w:proofErr w:type="spellEnd"/>
      <w:r>
        <w:t>-lánc</w:t>
      </w:r>
    </w:p>
    <w:p w14:paraId="600A9C7F" w14:textId="6E07F444" w:rsidR="00E23322" w:rsidRDefault="00E23322" w:rsidP="00E23322">
      <w:r>
        <w:t xml:space="preserve">Jelen esetben nem mentem el odáig, hogy valós értékekké alakítsam, a [0; 1] intervallumba a számokat, meghagytam azokat egész számoknak, amiket </w:t>
      </w:r>
      <w:proofErr w:type="spellStart"/>
      <w:r>
        <w:t>stringgé</w:t>
      </w:r>
      <w:proofErr w:type="spellEnd"/>
      <w:r>
        <w:t xml:space="preserve"> alakítok, és azokat használom az állapotok neveinek. Ezután az </w:t>
      </w:r>
      <w:proofErr w:type="spellStart"/>
      <w:r>
        <w:t>mchmm</w:t>
      </w:r>
      <w:proofErr w:type="spellEnd"/>
      <w:r>
        <w:t xml:space="preserve"> csomag </w:t>
      </w:r>
      <w:proofErr w:type="spellStart"/>
      <w:r>
        <w:t>MarkovChain</w:t>
      </w:r>
      <w:proofErr w:type="spellEnd"/>
      <w:r>
        <w:t xml:space="preserve"> osztálya elkészíti nekem az átmenetmátrixot. </w:t>
      </w:r>
      <w:r w:rsidR="00714CB4">
        <w:t>Ezen</w:t>
      </w:r>
      <w:r>
        <w:t xml:space="preserve"> mátrix alapján már ki tudtam indulni egy véletlenszerűen felvett állapotból</w:t>
      </w:r>
      <w:r w:rsidR="00714CB4">
        <w:t xml:space="preserve"> </w:t>
      </w:r>
      <w:r>
        <w:t xml:space="preserve">(első hangja a zenének), és a valószínűségek segítségével tudtam lépkedni az újabb állapotokba. Ezekből a bejárt állapotokból egy tömböt csinálok, aminek elemeit a korábban készített mapperem, és egy kis </w:t>
      </w:r>
      <w:proofErr w:type="spellStart"/>
      <w:r>
        <w:t>string</w:t>
      </w:r>
      <w:proofErr w:type="spellEnd"/>
      <w:r>
        <w:t xml:space="preserve"> manipuláció segítségével visszaalakítok music21 MIDI objektumokká. Ezekből az objektumokból már könnyedén tudtam MIDI fájlokat létrehozni.</w:t>
      </w:r>
    </w:p>
    <w:p w14:paraId="56289966" w14:textId="0588FE64" w:rsidR="00E23322" w:rsidRDefault="00E23322" w:rsidP="00714CB4">
      <w:r>
        <w:t xml:space="preserve">A </w:t>
      </w:r>
      <w:proofErr w:type="spellStart"/>
      <w:r>
        <w:t>Markov</w:t>
      </w:r>
      <w:proofErr w:type="spellEnd"/>
      <w:r>
        <w:t xml:space="preserve">-lánc segítségével </w:t>
      </w:r>
      <w:proofErr w:type="spellStart"/>
      <w:r>
        <w:t>Iron</w:t>
      </w:r>
      <w:proofErr w:type="spellEnd"/>
      <w:r>
        <w:t xml:space="preserve"> </w:t>
      </w:r>
      <w:proofErr w:type="spellStart"/>
      <w:r>
        <w:t>Maiden</w:t>
      </w:r>
      <w:proofErr w:type="spellEnd"/>
      <w:r>
        <w:t xml:space="preserve"> zenéket próbáltam generálni, és először egyszerűbb, majd egyre komplexebb problémákat adtam a gépi tanuló algoritmusnak.</w:t>
      </w:r>
    </w:p>
    <w:p w14:paraId="6E91D244" w14:textId="27F32B3C" w:rsidR="00E23322" w:rsidRDefault="00E23322" w:rsidP="00714CB4">
      <w:pPr>
        <w:pStyle w:val="Listaszerbekezds"/>
        <w:numPr>
          <w:ilvl w:val="0"/>
          <w:numId w:val="31"/>
        </w:numPr>
      </w:pPr>
      <w:r>
        <w:lastRenderedPageBreak/>
        <w:t>Csak basszusgitár MIDI részeket dolgoztam fel, mivel az általában egyszerűbb, és kevesebb hangból áll, mint a többi hangszer. Emellett feltételeztem egy konstans tempót és egyszerűsítés végett az akkordoknak csak a fő hangját</w:t>
      </w:r>
      <w:r w:rsidR="00714CB4">
        <w:t xml:space="preserve"> </w:t>
      </w:r>
      <w:r>
        <w:t>(</w:t>
      </w:r>
      <w:proofErr w:type="spellStart"/>
      <w:r>
        <w:t>root</w:t>
      </w:r>
      <w:proofErr w:type="spellEnd"/>
      <w:r>
        <w:t xml:space="preserve"> </w:t>
      </w:r>
      <w:proofErr w:type="spellStart"/>
      <w:r>
        <w:t>note</w:t>
      </w:r>
      <w:proofErr w:type="spellEnd"/>
      <w:r>
        <w:t>) vettem figyelembe.</w:t>
      </w:r>
    </w:p>
    <w:p w14:paraId="6B3C7057" w14:textId="281D6EBC" w:rsidR="00E23322" w:rsidRDefault="00E23322" w:rsidP="00714CB4">
      <w:pPr>
        <w:pStyle w:val="Listaszerbekezds"/>
        <w:numPr>
          <w:ilvl w:val="0"/>
          <w:numId w:val="31"/>
        </w:numPr>
      </w:pPr>
      <w:r>
        <w:t>Ezután maradtam a basszusgitárnál, viszont a teljes akkordokkal dolgoztam.</w:t>
      </w:r>
    </w:p>
    <w:p w14:paraId="08AE9A57" w14:textId="0C2DF4F2" w:rsidR="00E23322" w:rsidRDefault="00E23322" w:rsidP="00714CB4">
      <w:pPr>
        <w:pStyle w:val="Listaszerbekezds"/>
        <w:numPr>
          <w:ilvl w:val="0"/>
          <w:numId w:val="31"/>
        </w:numPr>
      </w:pPr>
      <w:r>
        <w:t xml:space="preserve">Ezután bekapcsoltam a változó hanghosszokat is, külön kódolva, egy másik </w:t>
      </w:r>
      <w:proofErr w:type="spellStart"/>
      <w:r>
        <w:t>Markov</w:t>
      </w:r>
      <w:proofErr w:type="spellEnd"/>
      <w:r>
        <w:t>-lánc segítségével generálva azokat.</w:t>
      </w:r>
    </w:p>
    <w:p w14:paraId="2D63C244" w14:textId="73E078D8" w:rsidR="00E23322" w:rsidRDefault="00E23322" w:rsidP="00714CB4">
      <w:pPr>
        <w:pStyle w:val="Listaszerbekezds"/>
        <w:numPr>
          <w:ilvl w:val="0"/>
          <w:numId w:val="31"/>
        </w:numPr>
      </w:pPr>
      <w:r>
        <w:t xml:space="preserve">A basszusgitárt lecseréltem rendes gitárra, de az akkordok helyett maradtak csak a </w:t>
      </w:r>
      <w:proofErr w:type="spellStart"/>
      <w:r>
        <w:t>root</w:t>
      </w:r>
      <w:proofErr w:type="spellEnd"/>
      <w:r>
        <w:t xml:space="preserve"> </w:t>
      </w:r>
      <w:proofErr w:type="spellStart"/>
      <w:r>
        <w:t>noteok</w:t>
      </w:r>
      <w:proofErr w:type="spellEnd"/>
      <w:r>
        <w:t>.</w:t>
      </w:r>
    </w:p>
    <w:p w14:paraId="5F7958D6" w14:textId="4BCAA5DA" w:rsidR="00E23322" w:rsidRDefault="00E23322" w:rsidP="00714CB4">
      <w:pPr>
        <w:pStyle w:val="Listaszerbekezds"/>
        <w:numPr>
          <w:ilvl w:val="0"/>
          <w:numId w:val="31"/>
        </w:numPr>
      </w:pPr>
      <w:r>
        <w:t xml:space="preserve">Bekapcsoltam az akkordokat is, viszont itt falba ütköztem, mivel az állapotvalószínűség mátrix létrehozásának ideje </w:t>
      </w:r>
      <w:proofErr w:type="spellStart"/>
      <w:r>
        <w:t>elszállt</w:t>
      </w:r>
      <w:proofErr w:type="spellEnd"/>
      <w:r>
        <w:t xml:space="preserve">, mivel túl sok fajta hang lehetőség volt, így az nem futott le csak percek alatt, ezért nem mentem tovább, mivel ennél többféle hangból álló zene esetén még sokkal hosszabb lenne a mátrix létrehozásának ideje, így az egybekódolt </w:t>
      </w:r>
      <w:proofErr w:type="spellStart"/>
      <w:r>
        <w:t>hossz+hang</w:t>
      </w:r>
      <w:proofErr w:type="spellEnd"/>
      <w:r>
        <w:t xml:space="preserve"> kombóval nem próbálkoztam.</w:t>
      </w:r>
    </w:p>
    <w:p w14:paraId="16B9758E" w14:textId="63DF7F0F" w:rsidR="00E23322" w:rsidRDefault="00E23322" w:rsidP="00E23322"/>
    <w:p w14:paraId="6AC6C099" w14:textId="029585C8" w:rsidR="00E23322" w:rsidRDefault="00E23322" w:rsidP="00E23322">
      <w:r>
        <w:t>A μ-</w:t>
      </w:r>
      <w:proofErr w:type="spellStart"/>
      <w:r>
        <w:t>law</w:t>
      </w:r>
      <w:proofErr w:type="spellEnd"/>
      <w:r>
        <w:t xml:space="preserve"> algoritmussal diszkrét értékekké alakított folytonos zenéimen próbáltam a </w:t>
      </w:r>
      <w:proofErr w:type="spellStart"/>
      <w:r>
        <w:t>Markov</w:t>
      </w:r>
      <w:proofErr w:type="spellEnd"/>
      <w:r>
        <w:t xml:space="preserve">-láncot alkalmazni, viszont a 8 bit túl sok volt, mivel a 256 diszkrét értékre kódolt hangok is túl sok kombinációt eredményeztek, hogy a mátrix belátható időn belül létrejöjjön. Emiatt csökkentettem a kódolás bitszámát 7-re, 128 diszkrét értékem lett. Így néhány perc alatt létrejött a mátrix, viszont a szimulációval akadtak gondok. MIDI esetben egy generált hang sokkal hosszabb időt jelent, mint folytonos hang esetén, mivel folytonos hangnál magas a </w:t>
      </w:r>
      <w:proofErr w:type="spellStart"/>
      <w:r>
        <w:t>sampling</w:t>
      </w:r>
      <w:proofErr w:type="spellEnd"/>
      <w:r>
        <w:t xml:space="preserve"> </w:t>
      </w:r>
      <w:proofErr w:type="spellStart"/>
      <w:r>
        <w:t>rate</w:t>
      </w:r>
      <w:proofErr w:type="spellEnd"/>
      <w:r>
        <w:t xml:space="preserve">, így ahhoz, hogy akár néhány másodpercnyi </w:t>
      </w:r>
      <w:proofErr w:type="spellStart"/>
      <w:r>
        <w:t>audiót</w:t>
      </w:r>
      <w:proofErr w:type="spellEnd"/>
      <w:r>
        <w:t xml:space="preserve"> is létre lehessen hozni, több tízezer értéket kéne létrehoznom az állapotátmenetek segítségével.</w:t>
      </w:r>
    </w:p>
    <w:p w14:paraId="722A101F" w14:textId="3D064001" w:rsidR="00714CB4" w:rsidRDefault="00714CB4" w:rsidP="00714CB4">
      <w:pPr>
        <w:pStyle w:val="Cmsor2"/>
      </w:pPr>
      <w:r>
        <w:t xml:space="preserve">Deep </w:t>
      </w:r>
      <w:proofErr w:type="spellStart"/>
      <w:r>
        <w:t>learning</w:t>
      </w:r>
      <w:proofErr w:type="spellEnd"/>
      <w:r>
        <w:t xml:space="preserve"> megoldások</w:t>
      </w:r>
    </w:p>
    <w:p w14:paraId="33D23CFB" w14:textId="2524E40D" w:rsidR="005D4A9A" w:rsidRDefault="005D4A9A" w:rsidP="005D4A9A">
      <w:pPr>
        <w:pStyle w:val="Cmsor3"/>
      </w:pPr>
      <w:r>
        <w:t>A tanítás elősegítése</w:t>
      </w:r>
    </w:p>
    <w:p w14:paraId="36E77C19" w14:textId="44FB09E4" w:rsidR="005D4A9A" w:rsidRDefault="005D4A9A" w:rsidP="005D4A9A">
      <w:r>
        <w:t xml:space="preserve">Mielőtt </w:t>
      </w:r>
      <w:proofErr w:type="spellStart"/>
      <w:r>
        <w:t>elkezdeném</w:t>
      </w:r>
      <w:proofErr w:type="spellEnd"/>
      <w:r>
        <w:t xml:space="preserve"> az </w:t>
      </w:r>
      <w:proofErr w:type="spellStart"/>
      <w:r>
        <w:t>alkalamzott</w:t>
      </w:r>
      <w:proofErr w:type="spellEnd"/>
      <w:r>
        <w:t xml:space="preserve"> neurális hálóimat részletezni, egy fontos segítő (</w:t>
      </w:r>
      <w:proofErr w:type="spellStart"/>
      <w:r>
        <w:t>utility</w:t>
      </w:r>
      <w:proofErr w:type="spellEnd"/>
      <w:r>
        <w:t xml:space="preserve">) megoldásra ki kell térnem. Ez a </w:t>
      </w:r>
      <w:r w:rsidR="00975B36">
        <w:t>megoldás</w:t>
      </w:r>
      <w:r>
        <w:t xml:space="preserve"> az LSTM alapú hálózatoknál </w:t>
      </w:r>
      <w:r>
        <w:lastRenderedPageBreak/>
        <w:t xml:space="preserve">megjelenő, “beakadás” jelenségét próbálja ellensúlyozni. A “beakadás” azt jelenti, hogy egy input zeneszelet például kizárólag E3 hangokból áll, 20 darabból, ezért a neurális hálózat a következő hangnak is egy E3-mat fog jósolni. Ezután </w:t>
      </w:r>
      <w:r w:rsidR="00975B36">
        <w:t>viszont,</w:t>
      </w:r>
      <w:r>
        <w:t xml:space="preserve"> amikor a következő 20 hangot kapja inputként, ami szintén csak E3-makból áll, mivel a legutolsó output is az volt, ezért szintén E3-mat fog outputként adni a hálózat. Ez mehetne így a végtelenségig, viszont ebből élvezhető zene nem lenne, mivel azért 1 vég nélkül ismételt hangot nem neveznék annak. Ennek elkerülése végett egy kicsit meg kell ismerni a </w:t>
      </w:r>
      <w:proofErr w:type="spellStart"/>
      <w:r>
        <w:t>softmax</w:t>
      </w:r>
      <w:proofErr w:type="spellEnd"/>
      <w:r>
        <w:t xml:space="preserve"> output aktivációs függvényt.</w:t>
      </w:r>
    </w:p>
    <w:p w14:paraId="6990A2D2" w14:textId="77777777" w:rsidR="005D4A9A" w:rsidRDefault="005D4A9A" w:rsidP="005D4A9A"/>
    <w:p w14:paraId="6CC34706" w14:textId="77777777" w:rsidR="005D4A9A" w:rsidRDefault="005D4A9A" w:rsidP="005D4A9A"/>
    <w:p w14:paraId="1A88B13C" w14:textId="77777777" w:rsidR="005D4A9A" w:rsidRDefault="005D4A9A" w:rsidP="005D4A9A">
      <w:pPr>
        <w:jc w:val="center"/>
      </w:pPr>
      <w:r>
        <w:rPr>
          <w:noProof/>
        </w:rPr>
        <w:drawing>
          <wp:inline distT="19050" distB="19050" distL="19050" distR="19050" wp14:anchorId="2FCDF827" wp14:editId="0BB5BC00">
            <wp:extent cx="4652963" cy="731748"/>
            <wp:effectExtent l="0" t="0" r="0" b="0"/>
            <wp:docPr id="27" name="image3.png" descr="{&quot;backgroundColor&quot;:&quot;#ffffff&quot;,&quot;id&quot;:&quot;1&quot;,&quot;type&quot;:&quot;$&quot;,&quot;aid&quot;:null,&quot;backgroundColorModified&quot;:false,&quot;font&quot;:{&quot;size&quot;:12,&quot;color&quot;:&quot;#000000&quot;,&quot;family&quot;:&quot;Times New Roman&quot;},&quot;code&quot;:&quot;$softmax(x)_{i} = \\frac{exp(x_{i})}{\\sum_{j}^{ }exp(x_{j}))}$&quot;,&quot;ts&quot;:1619521883629,&quot;cs&quot;:&quot;v9vjnhfmqtPs5Eb6HVXEew==&quot;,&quot;size&quot;:{&quot;width&quot;:170,&quot;height&quot;:2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id&quot;:&quot;1&quot;,&quot;type&quot;:&quot;$&quot;,&quot;aid&quot;:null,&quot;backgroundColorModified&quot;:false,&quot;font&quot;:{&quot;size&quot;:12,&quot;color&quot;:&quot;#000000&quot;,&quot;family&quot;:&quot;Times New Roman&quot;},&quot;code&quot;:&quot;$softmax(x)_{i} = \\frac{exp(x_{i})}{\\sum_{j}^{ }exp(x_{j}))}$&quot;,&quot;ts&quot;:1619521883629,&quot;cs&quot;:&quot;v9vjnhfmqtPs5Eb6HVXEew==&quot;,&quot;size&quot;:{&quot;width&quot;:170,&quot;height&quot;:26}}"/>
                    <pic:cNvPicPr preferRelativeResize="0"/>
                  </pic:nvPicPr>
                  <pic:blipFill>
                    <a:blip r:embed="rId23"/>
                    <a:srcRect/>
                    <a:stretch>
                      <a:fillRect/>
                    </a:stretch>
                  </pic:blipFill>
                  <pic:spPr>
                    <a:xfrm>
                      <a:off x="0" y="0"/>
                      <a:ext cx="4652963" cy="731748"/>
                    </a:xfrm>
                    <a:prstGeom prst="rect">
                      <a:avLst/>
                    </a:prstGeom>
                    <a:ln/>
                  </pic:spPr>
                </pic:pic>
              </a:graphicData>
            </a:graphic>
          </wp:inline>
        </w:drawing>
      </w:r>
    </w:p>
    <w:p w14:paraId="09040E9C" w14:textId="77777777" w:rsidR="005D4A9A" w:rsidRDefault="005D4A9A" w:rsidP="005D4A9A">
      <w:pPr>
        <w:jc w:val="center"/>
      </w:pPr>
    </w:p>
    <w:p w14:paraId="7BB138E8" w14:textId="77777777" w:rsidR="005D4A9A" w:rsidRDefault="005D4A9A" w:rsidP="005D4A9A">
      <w:r>
        <w:t xml:space="preserve">A </w:t>
      </w:r>
      <w:proofErr w:type="spellStart"/>
      <w:r>
        <w:t>softmax</w:t>
      </w:r>
      <w:proofErr w:type="spellEnd"/>
      <w:r>
        <w:t xml:space="preserve"> egy exponenciális alapú valószínűségi eloszlás. Amikor a neurális hálózat egy </w:t>
      </w:r>
      <w:proofErr w:type="spellStart"/>
      <w:r>
        <w:t>softmax</w:t>
      </w:r>
      <w:proofErr w:type="spellEnd"/>
      <w:r>
        <w:t xml:space="preserve"> aktivációval ellátott </w:t>
      </w:r>
      <w:proofErr w:type="spellStart"/>
      <w:r>
        <w:t>rétege</w:t>
      </w:r>
      <w:proofErr w:type="spellEnd"/>
      <w:r>
        <w:t xml:space="preserve"> outputot ad ki magából, akkor egy ilyesmi tömböt jelent ez:</w:t>
      </w:r>
    </w:p>
    <w:p w14:paraId="58E10C00" w14:textId="77777777" w:rsidR="005D4A9A" w:rsidRDefault="005D4A9A" w:rsidP="005D4A9A">
      <w:pPr>
        <w:jc w:val="center"/>
      </w:pPr>
      <w:r>
        <w:rPr>
          <w:noProof/>
        </w:rPr>
        <w:drawing>
          <wp:inline distT="114300" distB="114300" distL="114300" distR="114300" wp14:anchorId="55F9F895" wp14:editId="71C248E3">
            <wp:extent cx="4514850" cy="600075"/>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514850" cy="600075"/>
                    </a:xfrm>
                    <a:prstGeom prst="rect">
                      <a:avLst/>
                    </a:prstGeom>
                    <a:ln/>
                  </pic:spPr>
                </pic:pic>
              </a:graphicData>
            </a:graphic>
          </wp:inline>
        </w:drawing>
      </w:r>
    </w:p>
    <w:p w14:paraId="4C962F3F" w14:textId="55C9B69D" w:rsidR="005D4A9A" w:rsidRDefault="005D4A9A" w:rsidP="005D4A9A">
      <w:r>
        <w:t xml:space="preserve">Ha összeadjuk ezeket az értékeket, kijön az 1, tehát ez tényleg egy teljes eseménytér. Amit egy ilyen outputtal gyakran csinálni szoktak, az az, hogy veszik az </w:t>
      </w:r>
      <w:proofErr w:type="spellStart"/>
      <w:proofErr w:type="gramStart"/>
      <w:r>
        <w:t>argmax</w:t>
      </w:r>
      <w:proofErr w:type="spellEnd"/>
      <w:r>
        <w:t>(</w:t>
      </w:r>
      <w:proofErr w:type="gramEnd"/>
      <w:r>
        <w:t xml:space="preserve">) értékét, ami jelen esetben a 7, mivel a tömböket 0-tól indexeljük, és a 8. értéke majdnem 1. Ez okozza a beakadás jelenségét, mivel fixen mindig a maximum értéket vesszük outputnak ebből. Ehelyett van erre egy megoldás, ami egy úgy nevezett hőmérsékleti tényezőt alkalmaz, aminek segítségével </w:t>
      </w:r>
      <w:proofErr w:type="spellStart"/>
      <w:r>
        <w:t>újraszámolja</w:t>
      </w:r>
      <w:proofErr w:type="spellEnd"/>
      <w:r>
        <w:t xml:space="preserve"> ezt az eloszlást. Ez a tényező minél nagyobb, annál </w:t>
      </w:r>
      <w:r w:rsidR="00975B36">
        <w:t xml:space="preserve">véletlenszerűbb </w:t>
      </w:r>
      <w:r>
        <w:t xml:space="preserve">kimenete lesz, minél kisebb, annál jobban igazodik az eredetihez. Ezután az </w:t>
      </w:r>
      <w:proofErr w:type="spellStart"/>
      <w:r>
        <w:t>újraszámlálás</w:t>
      </w:r>
      <w:proofErr w:type="spellEnd"/>
      <w:r>
        <w:t xml:space="preserve"> után pedig a valószínűség értékekből nem az </w:t>
      </w:r>
      <w:proofErr w:type="spellStart"/>
      <w:proofErr w:type="gramStart"/>
      <w:r>
        <w:t>argmax</w:t>
      </w:r>
      <w:proofErr w:type="spellEnd"/>
      <w:r>
        <w:t>(</w:t>
      </w:r>
      <w:proofErr w:type="gramEnd"/>
      <w:r>
        <w:t xml:space="preserve">) értéket vesszük, hanem a valószínűségeik alapján választunk egyet. Így az érték nagy eséllyel az </w:t>
      </w:r>
      <w:proofErr w:type="spellStart"/>
      <w:r>
        <w:t>argmax</w:t>
      </w:r>
      <w:proofErr w:type="spellEnd"/>
      <w:r>
        <w:t xml:space="preserve"> lesz, de nem mindig, és ez az, ami miatt nem lesz megfigyelhető a beakadás jelensége. Az előző példa kimenethez visszatérve, ha </w:t>
      </w:r>
      <w:r>
        <w:lastRenderedPageBreak/>
        <w:t xml:space="preserve">lefuttatom ezt a hőmérséklet alapú </w:t>
      </w:r>
      <w:proofErr w:type="spellStart"/>
      <w:proofErr w:type="gramStart"/>
      <w:r>
        <w:t>újraszámolást</w:t>
      </w:r>
      <w:proofErr w:type="spellEnd"/>
      <w:r>
        <w:t>(</w:t>
      </w:r>
      <w:proofErr w:type="gramEnd"/>
      <w:r>
        <w:t>nagy hőmérséklet értékkel, hogy látványos legyen), a kimenet így néz ki:</w:t>
      </w:r>
    </w:p>
    <w:p w14:paraId="389F5629" w14:textId="77777777" w:rsidR="005D4A9A" w:rsidRDefault="005D4A9A" w:rsidP="005D4A9A">
      <w:pPr>
        <w:jc w:val="center"/>
      </w:pPr>
      <w:r>
        <w:rPr>
          <w:noProof/>
        </w:rPr>
        <w:drawing>
          <wp:inline distT="114300" distB="114300" distL="114300" distR="114300" wp14:anchorId="457327B9" wp14:editId="6DC7B667">
            <wp:extent cx="4543425" cy="600075"/>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543425" cy="600075"/>
                    </a:xfrm>
                    <a:prstGeom prst="rect">
                      <a:avLst/>
                    </a:prstGeom>
                    <a:ln/>
                  </pic:spPr>
                </pic:pic>
              </a:graphicData>
            </a:graphic>
          </wp:inline>
        </w:drawing>
      </w:r>
    </w:p>
    <w:p w14:paraId="53B9274E" w14:textId="77777777" w:rsidR="005D4A9A" w:rsidRDefault="005D4A9A" w:rsidP="005D4A9A">
      <w:r>
        <w:t xml:space="preserve">Itt is megfigyelhető az, ami az előbb, hogy az </w:t>
      </w:r>
      <w:proofErr w:type="spellStart"/>
      <w:proofErr w:type="gramStart"/>
      <w:r>
        <w:t>argmax</w:t>
      </w:r>
      <w:proofErr w:type="spellEnd"/>
      <w:r>
        <w:t>(</w:t>
      </w:r>
      <w:proofErr w:type="gramEnd"/>
      <w:r>
        <w:t>) hívás értéke 7 lenne, viszont a hozzá tartozó valószínűség jelentősen csökkent. A valószínűségekből történő véletlenszerű mintavételt pedig 100-szor lefuttattam, és eredményüket egy oszlopdiagramon ábrázoltam:</w:t>
      </w:r>
    </w:p>
    <w:p w14:paraId="0125AEF6" w14:textId="77777777" w:rsidR="005D4A9A" w:rsidRDefault="005D4A9A" w:rsidP="005D4A9A">
      <w:pPr>
        <w:jc w:val="center"/>
      </w:pPr>
      <w:r>
        <w:rPr>
          <w:noProof/>
        </w:rPr>
        <w:drawing>
          <wp:inline distT="114300" distB="114300" distL="114300" distR="114300" wp14:anchorId="21AD713A" wp14:editId="15DD6F73">
            <wp:extent cx="3016088" cy="2013442"/>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016088" cy="2013442"/>
                    </a:xfrm>
                    <a:prstGeom prst="rect">
                      <a:avLst/>
                    </a:prstGeom>
                    <a:ln/>
                  </pic:spPr>
                </pic:pic>
              </a:graphicData>
            </a:graphic>
          </wp:inline>
        </w:drawing>
      </w:r>
    </w:p>
    <w:p w14:paraId="1DB5BBC2" w14:textId="77777777" w:rsidR="005D4A9A" w:rsidRDefault="005D4A9A" w:rsidP="005D4A9A">
      <w:r>
        <w:t>Látható, hogy így is a 7-es értéket sorsolja legtöbbször a gép, viszont a 2-es, a 3-mas és a 9-es is kap esélyt. Ez pont elég arra, hogy a beakadás problémáját elkerülje a zeneszerző program. A hőmérséklet érték pedig zeneszerzésnél jelentheti azt, hogy “mennyire engedje szabadon a fantáziáját” a zeneszerző algoritmus. Így például repetitívebb ritmushangszeres részekhez elég alacsonyabb hőmérséklet értékkel foglalkozni, a vadabb szólókhoz pedig mehet a magasabb érték.</w:t>
      </w:r>
    </w:p>
    <w:p w14:paraId="134D82BE" w14:textId="5FF0B148" w:rsidR="005D4A9A" w:rsidRPr="005D4A9A" w:rsidRDefault="005D4A9A" w:rsidP="005D4A9A"/>
    <w:p w14:paraId="6F7453C3" w14:textId="71C93863" w:rsidR="00975B36" w:rsidRDefault="00975B36" w:rsidP="00975B36">
      <w:pPr>
        <w:pStyle w:val="Cmsor3"/>
      </w:pPr>
      <w:r>
        <w:t>LSTM alapú neurális hálózat</w:t>
      </w:r>
    </w:p>
    <w:p w14:paraId="22830487" w14:textId="77777777" w:rsidR="00975B36" w:rsidRDefault="00975B36" w:rsidP="00975B36">
      <w:r>
        <w:t xml:space="preserve">A </w:t>
      </w:r>
      <w:proofErr w:type="spellStart"/>
      <w:r>
        <w:t>deep</w:t>
      </w:r>
      <w:proofErr w:type="spellEnd"/>
      <w:r>
        <w:t xml:space="preserve"> </w:t>
      </w:r>
      <w:proofErr w:type="spellStart"/>
      <w:r>
        <w:t>learninges</w:t>
      </w:r>
      <w:proofErr w:type="spellEnd"/>
      <w:r>
        <w:t xml:space="preserve"> megoldásaimat egy egyszerű LSTM alapú neurális hálózattal kezdtem. Az architektúra így nézett ki:</w:t>
      </w:r>
    </w:p>
    <w:p w14:paraId="175179F9" w14:textId="77777777" w:rsidR="00975B36" w:rsidRDefault="00975B36" w:rsidP="00975B36">
      <w:pPr>
        <w:jc w:val="center"/>
      </w:pPr>
      <w:r>
        <w:rPr>
          <w:noProof/>
        </w:rPr>
        <w:lastRenderedPageBreak/>
        <w:drawing>
          <wp:inline distT="114300" distB="114300" distL="114300" distR="114300" wp14:anchorId="28C99014" wp14:editId="57A91FAA">
            <wp:extent cx="1809750" cy="2447925"/>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809750" cy="2447925"/>
                    </a:xfrm>
                    <a:prstGeom prst="rect">
                      <a:avLst/>
                    </a:prstGeom>
                    <a:ln/>
                  </pic:spPr>
                </pic:pic>
              </a:graphicData>
            </a:graphic>
          </wp:inline>
        </w:drawing>
      </w:r>
    </w:p>
    <w:p w14:paraId="5EE2166C" w14:textId="51E82B7A" w:rsidR="00975B36" w:rsidRDefault="00975B36" w:rsidP="00975B36">
      <w:r>
        <w:t xml:space="preserve">Az input rétegbe belemegy egy szeletnyi számmá kódolt MIDI objektum, az LSTM réteg feldolgozza ezt a szekvenciát, majd a </w:t>
      </w:r>
      <w:proofErr w:type="spellStart"/>
      <w:r>
        <w:t>Dense</w:t>
      </w:r>
      <w:proofErr w:type="spellEnd"/>
      <w:r>
        <w:t xml:space="preserve"> réteg ad egy </w:t>
      </w:r>
      <w:proofErr w:type="spellStart"/>
      <w:r>
        <w:t>softmax</w:t>
      </w:r>
      <w:proofErr w:type="spellEnd"/>
      <w:r>
        <w:t xml:space="preserve"> </w:t>
      </w:r>
      <w:r w:rsidR="003934D1">
        <w:t>kimenetet</w:t>
      </w:r>
      <w:r>
        <w:t>, ami a következő hangra jósolt érték. Egyszerűbb szekvenciákon, például basszusgitár MIDI sávokon ez is képes volt kellemes eredményt elérni, viszont komplexebb zenékhez nem tudott elég jól tanulni</w:t>
      </w:r>
      <w:r>
        <w:t xml:space="preserve">. Ezt a problémát a háló mélyítésével orvosoltam, beleraktam még egy LSTM réteget, nagyobb neuronszámmal. Így már képes volt komplexebb zenék struktúráit is megtanulni, basszusgitárzenéket már gondok nélkül tudott generálni, és már a gitársávokkal is </w:t>
      </w:r>
      <w:proofErr w:type="spellStart"/>
      <w:r>
        <w:t>megbírkózott</w:t>
      </w:r>
      <w:proofErr w:type="spellEnd"/>
      <w:r>
        <w:t>.</w:t>
      </w:r>
      <w:r w:rsidR="003934D1">
        <w:t xml:space="preserve"> Ebben a megoldásomban egyben kellett kódolnom a hangokat a hanghosszaikkal, és a modell együtt adott a kettőre </w:t>
      </w:r>
      <w:proofErr w:type="spellStart"/>
      <w:r w:rsidR="003934D1">
        <w:t>predikciót</w:t>
      </w:r>
      <w:proofErr w:type="spellEnd"/>
      <w:r w:rsidR="003934D1">
        <w:t>.</w:t>
      </w:r>
    </w:p>
    <w:p w14:paraId="2DA6DC2F" w14:textId="75158C07" w:rsidR="003934D1" w:rsidRDefault="003934D1" w:rsidP="003934D1">
      <w:r>
        <w:t xml:space="preserve">Egy másik LSTM </w:t>
      </w:r>
      <w:r>
        <w:t xml:space="preserve">megoldásom </w:t>
      </w:r>
      <w:r>
        <w:t xml:space="preserve">is </w:t>
      </w:r>
      <w:r>
        <w:t xml:space="preserve">volt, ami külön kódolt hangmagasság és hanghossz értékeken dolgozott. Két bemeneti és két kimeneti </w:t>
      </w:r>
      <w:proofErr w:type="spellStart"/>
      <w:r>
        <w:t>rétege</w:t>
      </w:r>
      <w:proofErr w:type="spellEnd"/>
      <w:r>
        <w:t xml:space="preserve"> volt. Az egyik oldalán inputként beletettem a hanghosszok tömbjét, másik oldalán a hangmagasságokat. Az egyik output réteg </w:t>
      </w:r>
      <w:r>
        <w:t>jósolta</w:t>
      </w:r>
      <w:r>
        <w:t xml:space="preserve"> a következő hang magasságát, a másik pedig annak a hosszát. Az architektúra így nézett ki:</w:t>
      </w:r>
    </w:p>
    <w:p w14:paraId="7559CE10" w14:textId="77777777" w:rsidR="003934D1" w:rsidRDefault="003934D1" w:rsidP="003934D1">
      <w:pPr>
        <w:ind w:firstLine="0"/>
      </w:pPr>
      <w:r>
        <w:rPr>
          <w:noProof/>
        </w:rPr>
        <w:lastRenderedPageBreak/>
        <w:drawing>
          <wp:inline distT="114300" distB="114300" distL="114300" distR="114300" wp14:anchorId="18160BB8" wp14:editId="20CC4745">
            <wp:extent cx="5731200" cy="269240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2692400"/>
                    </a:xfrm>
                    <a:prstGeom prst="rect">
                      <a:avLst/>
                    </a:prstGeom>
                    <a:ln/>
                  </pic:spPr>
                </pic:pic>
              </a:graphicData>
            </a:graphic>
          </wp:inline>
        </w:drawing>
      </w:r>
    </w:p>
    <w:p w14:paraId="11433799" w14:textId="77777777" w:rsidR="003934D1" w:rsidRDefault="003934D1" w:rsidP="003934D1"/>
    <w:p w14:paraId="5AB89EC1" w14:textId="40D54460" w:rsidR="003934D1" w:rsidRDefault="003934D1" w:rsidP="003934D1">
      <w:r>
        <w:t>Ez a megoldás jónak bizonyult, az előző</w:t>
      </w:r>
      <w:r>
        <w:t xml:space="preserve"> </w:t>
      </w:r>
      <w:r>
        <w:t>LSTM architektúrához hasonló eredményt tudott produkálni. Ennek a megoldásnak az az előnye viszont, hogy szét van választva a két generátor, így megadhatók neki más-más paraméterek. Így, ha mondjuk a hangok magasságainak feldolgozásához optimálisabb egy nagyobb neuronszámot választani, mint a hanghosszoknak, akkor itt megtehetem azt, az előző megoldásnál pedig nem.</w:t>
      </w:r>
    </w:p>
    <w:p w14:paraId="763A1790" w14:textId="64202917" w:rsidR="003934D1" w:rsidRPr="00975B36" w:rsidRDefault="003934D1" w:rsidP="003934D1">
      <w:r>
        <w:t xml:space="preserve">Próbáltam úgy továbbfejleszteni a modellt, hogy a két, LSTM rétegek által feldolgozott szekvencia egy </w:t>
      </w:r>
      <w:proofErr w:type="spellStart"/>
      <w:r>
        <w:t>Merging</w:t>
      </w:r>
      <w:proofErr w:type="spellEnd"/>
      <w:r>
        <w:t xml:space="preserve"> </w:t>
      </w:r>
      <w:proofErr w:type="spellStart"/>
      <w:r>
        <w:t>layer</w:t>
      </w:r>
      <w:proofErr w:type="spellEnd"/>
      <w:r>
        <w:t xml:space="preserve"> segítségével összefut egy közös részbe, és onnan megy kifele a két output irányába a </w:t>
      </w:r>
      <w:proofErr w:type="spellStart"/>
      <w:r>
        <w:t>predikció</w:t>
      </w:r>
      <w:proofErr w:type="spellEnd"/>
      <w:r>
        <w:t xml:space="preserve">. Ez viszont nem tudta hozni az eddigi eredményeket, rosszabbul hangzó outputokat tudtam vele generálni, és a tanulás során a </w:t>
      </w:r>
      <w:proofErr w:type="spellStart"/>
      <w:r>
        <w:t>loss</w:t>
      </w:r>
      <w:proofErr w:type="spellEnd"/>
      <w:r>
        <w:t xml:space="preserve"> sem ment le kellően jó értékig.</w:t>
      </w:r>
    </w:p>
    <w:p w14:paraId="5CBE4EA8" w14:textId="0CF5AEB5" w:rsidR="00975B36" w:rsidRDefault="00975B36" w:rsidP="00975B36">
      <w:pPr>
        <w:pStyle w:val="Cmsor3"/>
      </w:pPr>
      <w:r>
        <w:t>Több</w:t>
      </w:r>
      <w:r w:rsidR="00F67275">
        <w:t>hangszere</w:t>
      </w:r>
      <w:r w:rsidR="006D5CC0">
        <w:t>s</w:t>
      </w:r>
      <w:r w:rsidR="00F67275">
        <w:t xml:space="preserve"> </w:t>
      </w:r>
      <w:proofErr w:type="spellStart"/>
      <w:r>
        <w:t>stacked</w:t>
      </w:r>
      <w:proofErr w:type="spellEnd"/>
      <w:r>
        <w:t xml:space="preserve"> LSTM</w:t>
      </w:r>
    </w:p>
    <w:p w14:paraId="5335A3D9" w14:textId="70E06D42" w:rsidR="00F67275" w:rsidRDefault="00F67275" w:rsidP="00F67275">
      <w:r>
        <w:t>Eddig csak egyféle zenei sávon tanítottam a modellem</w:t>
      </w:r>
      <w:r>
        <w:t>,</w:t>
      </w:r>
      <w:r>
        <w:t xml:space="preserve"> </w:t>
      </w:r>
      <w:r>
        <w:t>í</w:t>
      </w:r>
      <w:r>
        <w:t xml:space="preserve">gy külön-külön tudtam gitár, basszusgitár zenéket generálni, viszont együtt a kettőt nem. Az előző modellemből kiindulva oldottam meg ezt a problémát. Most nem csak két összekapcsolt modellt csináltam, hanem négyet. Az egyik diktálja a tempót, az </w:t>
      </w:r>
      <w:proofErr w:type="spellStart"/>
      <w:r>
        <w:t>predikálja</w:t>
      </w:r>
      <w:proofErr w:type="spellEnd"/>
      <w:r>
        <w:t xml:space="preserve"> a következő hangnak a hosszát, így garantálva, hogy nem esnek ki a ritmusból egymáshoz képest a “zenészek”. A másik három ága a modellnek gitár, basszusgitár és dob hangokat </w:t>
      </w:r>
      <w:proofErr w:type="spellStart"/>
      <w:r>
        <w:t>predikált</w:t>
      </w:r>
      <w:proofErr w:type="spellEnd"/>
      <w:r>
        <w:t xml:space="preserve">, így szimulálva egy három tagú rockzenekar működését. Itt például nagyon jól jött, hogy szabadon választhatom meg a neuronszámokat egyes ágakban, így ki tudtam használni, </w:t>
      </w:r>
      <w:r>
        <w:lastRenderedPageBreak/>
        <w:t>hogy a gitársávokon történő tanuláshoz komplexebb, több cellából álló LSTM-ek szükségesek, a basszusgitárhoz képest. Ez is jó eredményeket produkált, kellemesen hangzó, együttműködő többhangszeres zenéket sikerült létrehoznom.</w:t>
      </w:r>
    </w:p>
    <w:p w14:paraId="0D6ABF32" w14:textId="1F8CFE4F" w:rsidR="00F67275" w:rsidRPr="00F67275" w:rsidRDefault="00F67275" w:rsidP="00F67275">
      <w:r>
        <w:t xml:space="preserve">Egy </w:t>
      </w:r>
      <w:proofErr w:type="spellStart"/>
      <w:r>
        <w:t>problélmája</w:t>
      </w:r>
      <w:proofErr w:type="spellEnd"/>
      <w:r>
        <w:t xml:space="preserve"> volt ennek a megoldásnak, hogy a dob nem működött. A dobok egy más MIDI sávban vannak megoldva, és ugyan bájtszinten sikerült jó </w:t>
      </w:r>
      <w:proofErr w:type="spellStart"/>
      <w:r>
        <w:t>predikciókat</w:t>
      </w:r>
      <w:proofErr w:type="spellEnd"/>
      <w:r>
        <w:t xml:space="preserve"> létrehozni a modellemnek, azt nem tudtam megoldani, hogy a dobos MIDI sáv rendesen </w:t>
      </w:r>
      <w:proofErr w:type="spellStart"/>
      <w:r>
        <w:t>működjön</w:t>
      </w:r>
      <w:proofErr w:type="spellEnd"/>
      <w:r>
        <w:t>, és ütőhangszeres hangja legyen. Ezt viszont nem tekintettem prioritásnak, ezért ezekből a generált zenékből végül kivettem a dobos MIDI sávot.</w:t>
      </w:r>
    </w:p>
    <w:p w14:paraId="0BDC75C0" w14:textId="2D52C58D" w:rsidR="00975B36" w:rsidRDefault="00714FA9" w:rsidP="00975B36">
      <w:pPr>
        <w:pStyle w:val="Cmsor3"/>
      </w:pPr>
      <w:proofErr w:type="spellStart"/>
      <w:r>
        <w:t>MusicVAE</w:t>
      </w:r>
      <w:proofErr w:type="spellEnd"/>
    </w:p>
    <w:p w14:paraId="2CA7240A" w14:textId="77777777" w:rsidR="00714FA9" w:rsidRDefault="00714FA9" w:rsidP="00714FA9">
      <w:r>
        <w:t xml:space="preserve">Eddig LSTM alapú, </w:t>
      </w:r>
      <w:proofErr w:type="spellStart"/>
      <w:r>
        <w:t>autoregresszív</w:t>
      </w:r>
      <w:proofErr w:type="spellEnd"/>
      <w:r>
        <w:t xml:space="preserve"> generatív modellekkel foglalkoztam. Ez a megoldás viszont attól teljesen eltér. Itt a generátor egy teljes szeletnyi zenét ad ki magából outputként, nem csak egy hangot. A </w:t>
      </w:r>
      <w:proofErr w:type="spellStart"/>
      <w:r>
        <w:t>MusicVAE</w:t>
      </w:r>
      <w:proofErr w:type="spellEnd"/>
      <w:r>
        <w:t xml:space="preserve"> egy </w:t>
      </w:r>
      <w:proofErr w:type="spellStart"/>
      <w:r>
        <w:t>Variational</w:t>
      </w:r>
      <w:proofErr w:type="spellEnd"/>
      <w:r>
        <w:t xml:space="preserve"> </w:t>
      </w:r>
      <w:proofErr w:type="spellStart"/>
      <w:r>
        <w:t>Autoencoder</w:t>
      </w:r>
      <w:proofErr w:type="spellEnd"/>
      <w:r>
        <w:t xml:space="preserve"> alapú generatív megoldás. Az architektúra így néz ki:</w:t>
      </w:r>
    </w:p>
    <w:p w14:paraId="231E636F" w14:textId="77777777" w:rsidR="00714FA9" w:rsidRDefault="00714FA9" w:rsidP="00714FA9">
      <w:pPr>
        <w:jc w:val="center"/>
      </w:pPr>
      <w:r>
        <w:rPr>
          <w:noProof/>
        </w:rPr>
        <w:drawing>
          <wp:inline distT="114300" distB="114300" distL="114300" distR="114300" wp14:anchorId="55A6A209" wp14:editId="74A324A2">
            <wp:extent cx="4824413" cy="2859347"/>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824413" cy="2859347"/>
                    </a:xfrm>
                    <a:prstGeom prst="rect">
                      <a:avLst/>
                    </a:prstGeom>
                    <a:ln/>
                  </pic:spPr>
                </pic:pic>
              </a:graphicData>
            </a:graphic>
          </wp:inline>
        </w:drawing>
      </w:r>
    </w:p>
    <w:p w14:paraId="5FD95DF5" w14:textId="77777777" w:rsidR="00714FA9" w:rsidRDefault="00714FA9" w:rsidP="00714FA9"/>
    <w:p w14:paraId="30F66888" w14:textId="77777777" w:rsidR="00714FA9" w:rsidRDefault="00714FA9" w:rsidP="00714FA9">
      <w:r>
        <w:t xml:space="preserve">Az </w:t>
      </w:r>
      <w:proofErr w:type="spellStart"/>
      <w:r>
        <w:t>autoencoder</w:t>
      </w:r>
      <w:proofErr w:type="spellEnd"/>
      <w:r>
        <w:t xml:space="preserve"> </w:t>
      </w:r>
      <w:proofErr w:type="spellStart"/>
      <w:r>
        <w:t>encoder</w:t>
      </w:r>
      <w:proofErr w:type="spellEnd"/>
      <w:r>
        <w:t xml:space="preserve"> része </w:t>
      </w:r>
      <w:proofErr w:type="spellStart"/>
      <w:r>
        <w:t>Bidirectional</w:t>
      </w:r>
      <w:proofErr w:type="spellEnd"/>
      <w:r>
        <w:t xml:space="preserve"> LSTM-</w:t>
      </w:r>
      <w:proofErr w:type="spellStart"/>
      <w:r>
        <w:t>ekből</w:t>
      </w:r>
      <w:proofErr w:type="spellEnd"/>
      <w:r>
        <w:t xml:space="preserve"> áll, ezek tanítás során értelmezik az input zenét, és egy látens kódot hoznak belőle létre. Ezt a látens kódot dolgozza fel a </w:t>
      </w:r>
      <w:proofErr w:type="spellStart"/>
      <w:r>
        <w:t>decoder</w:t>
      </w:r>
      <w:proofErr w:type="spellEnd"/>
      <w:r>
        <w:t xml:space="preserve">, ami először egy </w:t>
      </w:r>
      <w:proofErr w:type="spellStart"/>
      <w:r>
        <w:t>Conductornak</w:t>
      </w:r>
      <w:proofErr w:type="spellEnd"/>
      <w:r>
        <w:t xml:space="preserve"> nevezett LSTM rétegen küldi át a zajt. Ezek a rétegek egy kis feldolgozást végeznek az inputjukon, majd </w:t>
      </w:r>
      <w:proofErr w:type="spellStart"/>
      <w:r>
        <w:t>továbbküldik</w:t>
      </w:r>
      <w:proofErr w:type="spellEnd"/>
      <w:r>
        <w:t xml:space="preserve"> a feldolgozott inputjukat a </w:t>
      </w:r>
      <w:proofErr w:type="spellStart"/>
      <w:r>
        <w:t>Decoder</w:t>
      </w:r>
      <w:proofErr w:type="spellEnd"/>
      <w:r>
        <w:t xml:space="preserve"> LSTM blokkoknak, amik ezekből a szekvenciákból 1-</w:t>
      </w:r>
      <w:r>
        <w:lastRenderedPageBreak/>
        <w:t xml:space="preserve">1 output hangot állítanak elő. Ezeket az output hangokat egymás után </w:t>
      </w:r>
      <w:proofErr w:type="spellStart"/>
      <w:r>
        <w:t>konkatenálom</w:t>
      </w:r>
      <w:proofErr w:type="spellEnd"/>
      <w:r>
        <w:t>, így kapom meg az outputot.</w:t>
      </w:r>
    </w:p>
    <w:p w14:paraId="5B718278" w14:textId="7814EBCA" w:rsidR="00714FA9" w:rsidRPr="00714FA9" w:rsidRDefault="00714FA9" w:rsidP="00714FA9">
      <w:r>
        <w:t xml:space="preserve">Tanítás során az történik, hogy az input és output szelet ugyanaz, az </w:t>
      </w:r>
      <w:proofErr w:type="spellStart"/>
      <w:r>
        <w:t>encoder</w:t>
      </w:r>
      <w:proofErr w:type="spellEnd"/>
      <w:r>
        <w:t xml:space="preserve"> által tanult zajból az eredeti szeletet próbálja visszaállítani a modell, így módosulnak eközben a </w:t>
      </w:r>
      <w:proofErr w:type="spellStart"/>
      <w:r>
        <w:t>decoder</w:t>
      </w:r>
      <w:proofErr w:type="spellEnd"/>
      <w:r>
        <w:t xml:space="preserve"> súlyai. Generáláskor viszont a </w:t>
      </w:r>
      <w:proofErr w:type="spellStart"/>
      <w:r>
        <w:t>decoder</w:t>
      </w:r>
      <w:proofErr w:type="spellEnd"/>
      <w:r>
        <w:t xml:space="preserve"> kap random zajt inputként, és a behangolt súlyai segítségével abból egy teljesen új zenei szekvenciát állít elő. Ezeken a szekvenciákon is végrehajtom a </w:t>
      </w:r>
      <w:proofErr w:type="spellStart"/>
      <w:r>
        <w:t>softmax</w:t>
      </w:r>
      <w:proofErr w:type="spellEnd"/>
      <w:r>
        <w:t xml:space="preserve"> kimenet hőmérséklet alapú </w:t>
      </w:r>
      <w:proofErr w:type="spellStart"/>
      <w:r>
        <w:t>újraskálázását</w:t>
      </w:r>
      <w:proofErr w:type="spellEnd"/>
      <w:r>
        <w:t>, azt figyeltem meg, hogy úgy jobb eredményeket kapok.</w:t>
      </w:r>
    </w:p>
    <w:p w14:paraId="3D39EC46" w14:textId="5B09461E" w:rsidR="00714CB4" w:rsidRDefault="00150BBB" w:rsidP="00150BBB">
      <w:pPr>
        <w:pStyle w:val="Cmsor3"/>
      </w:pPr>
      <w:proofErr w:type="spellStart"/>
      <w:r>
        <w:t>Wavenet</w:t>
      </w:r>
      <w:proofErr w:type="spellEnd"/>
    </w:p>
    <w:p w14:paraId="12B258DC" w14:textId="77777777" w:rsidR="00150BBB" w:rsidRDefault="00150BBB" w:rsidP="00150BBB">
      <w:r>
        <w:rPr>
          <w:noProof/>
        </w:rPr>
        <w:drawing>
          <wp:inline distT="114300" distB="114300" distL="114300" distR="114300" wp14:anchorId="78853A8B" wp14:editId="2A23DF22">
            <wp:extent cx="5731200" cy="3200400"/>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31200" cy="3200400"/>
                    </a:xfrm>
                    <a:prstGeom prst="rect">
                      <a:avLst/>
                    </a:prstGeom>
                    <a:ln/>
                  </pic:spPr>
                </pic:pic>
              </a:graphicData>
            </a:graphic>
          </wp:inline>
        </w:drawing>
      </w:r>
    </w:p>
    <w:p w14:paraId="5F079CBA" w14:textId="77777777" w:rsidR="00150BBB" w:rsidRDefault="00150BBB" w:rsidP="00150BBB">
      <w:r>
        <w:rPr>
          <w:noProof/>
        </w:rPr>
        <w:lastRenderedPageBreak/>
        <w:drawing>
          <wp:inline distT="114300" distB="114300" distL="114300" distR="114300" wp14:anchorId="3D33DFE9" wp14:editId="0A21CF34">
            <wp:extent cx="5731200" cy="30480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3048000"/>
                    </a:xfrm>
                    <a:prstGeom prst="rect">
                      <a:avLst/>
                    </a:prstGeom>
                    <a:ln/>
                  </pic:spPr>
                </pic:pic>
              </a:graphicData>
            </a:graphic>
          </wp:inline>
        </w:drawing>
      </w:r>
    </w:p>
    <w:p w14:paraId="42147D3D" w14:textId="77777777" w:rsidR="00150BBB" w:rsidRDefault="00150BBB" w:rsidP="00150BBB"/>
    <w:p w14:paraId="271555B1" w14:textId="20D2460E" w:rsidR="00150BBB" w:rsidRDefault="00150BBB" w:rsidP="00150BBB">
      <w:r>
        <w:t xml:space="preserve">A </w:t>
      </w:r>
      <w:proofErr w:type="spellStart"/>
      <w:r>
        <w:t>Wavenet</w:t>
      </w:r>
      <w:proofErr w:type="spellEnd"/>
      <w:r>
        <w:t xml:space="preserve"> bemenetként egy szeletet vár a folytonos beszédjelből, vagy zenéből, és azt egy 1D </w:t>
      </w:r>
      <w:proofErr w:type="spellStart"/>
      <w:r>
        <w:t>konvolúciós</w:t>
      </w:r>
      <w:proofErr w:type="spellEnd"/>
      <w:r>
        <w:t xml:space="preserve"> rétegekből álló blokkon vezeti át, amik különböző </w:t>
      </w:r>
      <w:r w:rsidR="00117928">
        <w:t xml:space="preserve">eltolás </w:t>
      </w:r>
      <w:r>
        <w:t xml:space="preserve">értékekkel rendelkeznek, így más-más részletességgel néznek rá az </w:t>
      </w:r>
      <w:r w:rsidR="00117928">
        <w:t>bemenetre</w:t>
      </w:r>
      <w:r>
        <w:t xml:space="preserve">. Itt a </w:t>
      </w:r>
      <w:proofErr w:type="spellStart"/>
      <w:r>
        <w:t>konvolúciós</w:t>
      </w:r>
      <w:proofErr w:type="spellEnd"/>
      <w:r>
        <w:t xml:space="preserve"> rétegek </w:t>
      </w:r>
      <w:proofErr w:type="spellStart"/>
      <w:r>
        <w:t>reziduális</w:t>
      </w:r>
      <w:proofErr w:type="spellEnd"/>
      <w:r>
        <w:t xml:space="preserve"> összeköttetéseket tartalmaznak, azaz nem a </w:t>
      </w:r>
      <w:r>
        <w:t>kimenetüket</w:t>
      </w:r>
      <w:r>
        <w:t xml:space="preserve">, hanem a kimenetük és bemenetük összegét kötik hozzá a következő réteghez. Ez azért fontos, mert nagy modelleknél képes előjönni a </w:t>
      </w:r>
      <w:proofErr w:type="spellStart"/>
      <w:r>
        <w:t>vanishing</w:t>
      </w:r>
      <w:proofErr w:type="spellEnd"/>
      <w:r>
        <w:t xml:space="preserve"> </w:t>
      </w:r>
      <w:proofErr w:type="spellStart"/>
      <w:r>
        <w:t>gradient</w:t>
      </w:r>
      <w:proofErr w:type="spellEnd"/>
      <w:r>
        <w:t xml:space="preserve"> probléma, ami miatt a mélyebb rétegek nem tanulnak, ez az összeköttetés viszont ezt képes megoldani. Minden ilyen </w:t>
      </w:r>
      <w:proofErr w:type="spellStart"/>
      <w:r>
        <w:t>konvolúciós</w:t>
      </w:r>
      <w:proofErr w:type="spellEnd"/>
      <w:r>
        <w:t xml:space="preserve"> réteg kimenetét kikötik ebből a nagy blokkból egy összeadó rétegbe. Ezen a </w:t>
      </w:r>
      <w:proofErr w:type="spellStart"/>
      <w:r>
        <w:t>szummázott</w:t>
      </w:r>
      <w:proofErr w:type="spellEnd"/>
      <w:r>
        <w:t xml:space="preserve">, </w:t>
      </w:r>
      <w:proofErr w:type="spellStart"/>
      <w:r>
        <w:t>konvolúciókkal</w:t>
      </w:r>
      <w:proofErr w:type="spellEnd"/>
      <w:r>
        <w:t xml:space="preserve"> feldolgozott hangjelen még néhány 1D </w:t>
      </w:r>
      <w:proofErr w:type="spellStart"/>
      <w:r>
        <w:t>konvolúciós</w:t>
      </w:r>
      <w:proofErr w:type="spellEnd"/>
      <w:r>
        <w:t xml:space="preserve"> szűrő dolgozik, </w:t>
      </w:r>
      <w:proofErr w:type="spellStart"/>
      <w:r>
        <w:t>ReLU</w:t>
      </w:r>
      <w:proofErr w:type="spellEnd"/>
      <w:r>
        <w:t xml:space="preserve"> aktivációkkal. Végül egy </w:t>
      </w:r>
      <w:proofErr w:type="spellStart"/>
      <w:r>
        <w:t>softmax</w:t>
      </w:r>
      <w:proofErr w:type="spellEnd"/>
      <w:r>
        <w:t xml:space="preserve"> aktivációval rendelkező réteg adja a kimenetet. A generált hangokat </w:t>
      </w:r>
      <w:proofErr w:type="spellStart"/>
      <w:r>
        <w:t>autoregresszíven</w:t>
      </w:r>
      <w:proofErr w:type="spellEnd"/>
      <w:r>
        <w:t xml:space="preserve"> a következő inputhoz hozzárakjuk, és így generálja sorban egymás után a hangokat a </w:t>
      </w:r>
      <w:proofErr w:type="spellStart"/>
      <w:r>
        <w:t>Wavenet</w:t>
      </w:r>
      <w:proofErr w:type="spellEnd"/>
      <w:r>
        <w:t>.</w:t>
      </w:r>
    </w:p>
    <w:p w14:paraId="0DD3D580" w14:textId="77777777" w:rsidR="00150BBB" w:rsidRPr="00150BBB" w:rsidRDefault="00150BBB" w:rsidP="00150BBB"/>
    <w:p w14:paraId="1E9EE3C3" w14:textId="755BC5DB" w:rsidR="00150BBB" w:rsidRDefault="00150BBB" w:rsidP="00150BBB">
      <w:pPr>
        <w:pStyle w:val="Cmsor3"/>
      </w:pPr>
      <w:proofErr w:type="spellStart"/>
      <w:r>
        <w:t>Wavenet</w:t>
      </w:r>
      <w:proofErr w:type="spellEnd"/>
    </w:p>
    <w:p w14:paraId="5CC248FC" w14:textId="17ACDB49" w:rsidR="00C43B8A" w:rsidRDefault="00C43B8A" w:rsidP="00C43B8A">
      <w:pPr>
        <w:pStyle w:val="Cmsor2"/>
      </w:pPr>
      <w:r>
        <w:t xml:space="preserve">Webalkalmazás </w:t>
      </w:r>
      <w:proofErr w:type="spellStart"/>
      <w:r>
        <w:t>Django</w:t>
      </w:r>
      <w:proofErr w:type="spellEnd"/>
      <w:r>
        <w:t xml:space="preserve"> </w:t>
      </w:r>
      <w:proofErr w:type="spellStart"/>
      <w:r>
        <w:t>fram</w:t>
      </w:r>
      <w:r w:rsidR="00BA0453">
        <w:t>eworkkel</w:t>
      </w:r>
      <w:proofErr w:type="spellEnd"/>
    </w:p>
    <w:p w14:paraId="5D6534CB" w14:textId="4D902FA1" w:rsidR="004C6F50" w:rsidRPr="004C6F50" w:rsidRDefault="004C6F50" w:rsidP="004C6F50">
      <w:r>
        <w:t xml:space="preserve">A </w:t>
      </w:r>
      <w:proofErr w:type="spellStart"/>
      <w:r>
        <w:t>deep</w:t>
      </w:r>
      <w:proofErr w:type="spellEnd"/>
      <w:r>
        <w:t xml:space="preserve"> </w:t>
      </w:r>
      <w:proofErr w:type="spellStart"/>
      <w:r>
        <w:t>learning</w:t>
      </w:r>
      <w:proofErr w:type="spellEnd"/>
      <w:r>
        <w:t xml:space="preserve"> modellek által generált zene könnyebb elérhetőségének céljából terveztem egy webalkalmazást, aminek segítségével meghallgathatók a létrehozott zenék. Az alkalmazást Python nyelven készítettem el, mivel a neurális hálóim elő és </w:t>
      </w:r>
      <w:r>
        <w:lastRenderedPageBreak/>
        <w:t xml:space="preserve">utófeldolgozó algoritmusait is abban írtam meg, így sok kód átemelhető volt onnan. A Python egyik legnépszerűbb webes </w:t>
      </w:r>
      <w:proofErr w:type="spellStart"/>
      <w:r>
        <w:t>frameworkjét</w:t>
      </w:r>
      <w:proofErr w:type="spellEnd"/>
      <w:r>
        <w:t xml:space="preserve">, a </w:t>
      </w:r>
      <w:proofErr w:type="spellStart"/>
      <w:r>
        <w:t>Djangot</w:t>
      </w:r>
      <w:proofErr w:type="spellEnd"/>
      <w:r>
        <w:t xml:space="preserve"> használtam.</w:t>
      </w:r>
    </w:p>
    <w:p w14:paraId="0E2E3B20" w14:textId="77777777" w:rsidR="00150BBB" w:rsidRPr="00E23322" w:rsidRDefault="00150BBB" w:rsidP="00E23322"/>
    <w:p w14:paraId="13A0573F" w14:textId="6B46C7E1" w:rsidR="00150BBB" w:rsidRDefault="00780C8E" w:rsidP="00105E73">
      <w:pPr>
        <w:pStyle w:val="Cmsor1"/>
        <w:spacing w:after="0" w:line="276" w:lineRule="auto"/>
        <w:jc w:val="left"/>
      </w:pPr>
      <w:bookmarkStart w:id="29" w:name="_Toc83751694"/>
      <w:r>
        <w:lastRenderedPageBreak/>
        <w:t>Eredmények</w:t>
      </w:r>
      <w:bookmarkEnd w:id="29"/>
    </w:p>
    <w:p w14:paraId="3428C5A3" w14:textId="325AD64D" w:rsidR="00150BBB" w:rsidRDefault="00150BBB" w:rsidP="00150BBB">
      <w:pPr>
        <w:pStyle w:val="Cmsor2"/>
      </w:pPr>
      <w:r>
        <w:t xml:space="preserve">A </w:t>
      </w:r>
      <w:proofErr w:type="spellStart"/>
      <w:r>
        <w:t>Wavenet</w:t>
      </w:r>
      <w:proofErr w:type="spellEnd"/>
      <w:r>
        <w:t>, és a folytonos hullámformák problémái</w:t>
      </w:r>
    </w:p>
    <w:p w14:paraId="61DC1A64" w14:textId="18D4A775" w:rsidR="00150BBB" w:rsidRDefault="00150BBB" w:rsidP="00150BBB">
      <w:r>
        <w:t xml:space="preserve">Ugyan az </w:t>
      </w:r>
      <w:r>
        <w:t xml:space="preserve">architektúrát sikeresen meg tudtam valósítani, viszont a tanításom már nem volt sikeres, erőforrás </w:t>
      </w:r>
      <w:r>
        <w:t>korlátok</w:t>
      </w:r>
      <w:r>
        <w:t xml:space="preserve"> miatt. 12 darab, körülbelül egyenként </w:t>
      </w:r>
      <w:r>
        <w:t>félórás</w:t>
      </w:r>
      <w:r>
        <w:t xml:space="preserve">, folytonos hullámformájú dalt </w:t>
      </w:r>
      <w:r>
        <w:t xml:space="preserve">olvastam </w:t>
      </w:r>
      <w:r>
        <w:t xml:space="preserve">be a </w:t>
      </w:r>
      <w:proofErr w:type="spellStart"/>
      <w:r>
        <w:t>librosa</w:t>
      </w:r>
      <w:proofErr w:type="spellEnd"/>
      <w:r>
        <w:t xml:space="preserve"> csomaggal, ami olyan hatalmas adatamennyiséget eredményezett, hogy a </w:t>
      </w:r>
      <w:proofErr w:type="spellStart"/>
      <w:r>
        <w:t>Wavenetet</w:t>
      </w:r>
      <w:proofErr w:type="spellEnd"/>
      <w:r>
        <w:t xml:space="preserve"> a teljes adathalmazon tanítva, egy NVIDIA Tesla T4-es GPU-n 85 óra lett volna egy </w:t>
      </w:r>
      <w:proofErr w:type="spellStart"/>
      <w:r>
        <w:t>epoch</w:t>
      </w:r>
      <w:proofErr w:type="spellEnd"/>
      <w:r>
        <w:t xml:space="preserve">. Ezért le kellett csökkentenem a tanító adathalmaz méretét a századára, hogy végig tudjam követni a tanítást. Sajnos nem tudott rendesen tanulni a modell, fluktuáltak az eredmények az </w:t>
      </w:r>
      <w:proofErr w:type="spellStart"/>
      <w:r>
        <w:t>epochok</w:t>
      </w:r>
      <w:proofErr w:type="spellEnd"/>
      <w:r>
        <w:t xml:space="preserve"> során, valamikor jobb lett a </w:t>
      </w:r>
      <w:proofErr w:type="spellStart"/>
      <w:r>
        <w:t>loss</w:t>
      </w:r>
      <w:proofErr w:type="spellEnd"/>
      <w:r>
        <w:t xml:space="preserve">, valamikor rosszabb. Néhány </w:t>
      </w:r>
      <w:proofErr w:type="spellStart"/>
      <w:r>
        <w:t>epoch</w:t>
      </w:r>
      <w:proofErr w:type="spellEnd"/>
      <w:r>
        <w:t xml:space="preserve"> után abbahagytam, és megnéztem, mit tud generálás során a modell. A generálás is hosszú ideig tartott, 2 másodpercnyi 16kHz </w:t>
      </w:r>
      <w:proofErr w:type="spellStart"/>
      <w:r>
        <w:t>mintavételezésú</w:t>
      </w:r>
      <w:proofErr w:type="spellEnd"/>
      <w:r>
        <w:t xml:space="preserve"> hangot 20 perc alatt sikerült generálnia. A probléma az volt, hogy a generált hang minden értéke ugyanaz volt, nem sikerült semmi érdemlegeset tanulnia a modellnek, valószínűleg a kevés tanítási idő, és a kevésre csökkentett </w:t>
      </w:r>
      <w:proofErr w:type="spellStart"/>
      <w:r>
        <w:t>adatmenyniség</w:t>
      </w:r>
      <w:proofErr w:type="spellEnd"/>
      <w:r>
        <w:t xml:space="preserve"> miatt. Így a </w:t>
      </w:r>
      <w:proofErr w:type="spellStart"/>
      <w:r>
        <w:t>Wavenetet</w:t>
      </w:r>
      <w:proofErr w:type="spellEnd"/>
      <w:r>
        <w:t xml:space="preserve"> </w:t>
      </w:r>
      <w:r>
        <w:t xml:space="preserve">és a folytonos hullámformák alkalmazását sajnos nem tudtam rendesen </w:t>
      </w:r>
      <w:proofErr w:type="spellStart"/>
      <w:r>
        <w:t>körüljárni</w:t>
      </w:r>
      <w:proofErr w:type="spellEnd"/>
      <w:r>
        <w:t xml:space="preserve"> ebben a projektben.</w:t>
      </w:r>
    </w:p>
    <w:p w14:paraId="0976F9C1" w14:textId="77777777" w:rsidR="009F6445" w:rsidRDefault="009F6445" w:rsidP="009F6445">
      <w:pPr>
        <w:pStyle w:val="Cmsor2"/>
      </w:pPr>
      <w:proofErr w:type="spellStart"/>
      <w:r>
        <w:t>Markov</w:t>
      </w:r>
      <w:proofErr w:type="spellEnd"/>
      <w:r>
        <w:t>-lánc értékelése</w:t>
      </w:r>
    </w:p>
    <w:p w14:paraId="34582453" w14:textId="77777777" w:rsidR="009F6445" w:rsidRDefault="009F6445" w:rsidP="009F6445">
      <w:r>
        <w:t>Előnyök:</w:t>
      </w:r>
    </w:p>
    <w:p w14:paraId="34765B5F" w14:textId="77777777" w:rsidR="009F6445" w:rsidRDefault="009F6445" w:rsidP="009F6445"/>
    <w:p w14:paraId="3B9C0F79" w14:textId="77777777" w:rsidR="009F6445" w:rsidRDefault="009F6445" w:rsidP="009F6445">
      <w:pPr>
        <w:numPr>
          <w:ilvl w:val="0"/>
          <w:numId w:val="28"/>
        </w:numPr>
        <w:spacing w:after="0" w:line="276" w:lineRule="auto"/>
        <w:jc w:val="left"/>
      </w:pPr>
      <w:r>
        <w:t>Gyorsan implementálható egy ilyen megoldás.</w:t>
      </w:r>
    </w:p>
    <w:p w14:paraId="6D0A6521" w14:textId="77777777" w:rsidR="009F6445" w:rsidRDefault="009F6445" w:rsidP="009F6445">
      <w:pPr>
        <w:numPr>
          <w:ilvl w:val="0"/>
          <w:numId w:val="28"/>
        </w:numPr>
        <w:spacing w:after="0" w:line="276" w:lineRule="auto"/>
        <w:jc w:val="left"/>
      </w:pPr>
      <w:r>
        <w:t>Amennyiben az állapotvalószínűség mátrix nem túl nagy, a generálás ideje is nagyon gyors.</w:t>
      </w:r>
    </w:p>
    <w:p w14:paraId="42D68A77" w14:textId="77777777" w:rsidR="009F6445" w:rsidRDefault="009F6445" w:rsidP="009F6445">
      <w:pPr>
        <w:numPr>
          <w:ilvl w:val="0"/>
          <w:numId w:val="28"/>
        </w:numPr>
        <w:spacing w:after="0" w:line="276" w:lineRule="auto"/>
        <w:jc w:val="left"/>
      </w:pPr>
      <w:r>
        <w:t>Még nagy mátrixnál is gyorsabb tud lenni, mint egy neuronháló tanulási ideje.</w:t>
      </w:r>
    </w:p>
    <w:p w14:paraId="3B8ACB3A" w14:textId="77777777" w:rsidR="009F6445" w:rsidRDefault="009F6445" w:rsidP="009F6445">
      <w:pPr>
        <w:numPr>
          <w:ilvl w:val="0"/>
          <w:numId w:val="28"/>
        </w:numPr>
        <w:spacing w:after="0" w:line="276" w:lineRule="auto"/>
        <w:jc w:val="left"/>
      </w:pPr>
      <w:r>
        <w:t xml:space="preserve">Egyszerűbb zenei struktúrák, például </w:t>
      </w:r>
      <w:proofErr w:type="spellStart"/>
      <w:r>
        <w:t>basszugitárjáték</w:t>
      </w:r>
      <w:proofErr w:type="spellEnd"/>
      <w:r>
        <w:t xml:space="preserve"> esetén néha meglepően jól tud teljesíteni.</w:t>
      </w:r>
    </w:p>
    <w:p w14:paraId="56A33B4C" w14:textId="77777777" w:rsidR="009F6445" w:rsidRDefault="009F6445" w:rsidP="009F6445">
      <w:pPr>
        <w:numPr>
          <w:ilvl w:val="0"/>
          <w:numId w:val="28"/>
        </w:numPr>
        <w:spacing w:after="0" w:line="276" w:lineRule="auto"/>
        <w:jc w:val="left"/>
      </w:pPr>
      <w:r>
        <w:t>Nem jelentkezik nála az LSTM-alapú neuronhálókra jellemző "beakadás".</w:t>
      </w:r>
    </w:p>
    <w:p w14:paraId="4F26BA89" w14:textId="77777777" w:rsidR="009F6445" w:rsidRDefault="009F6445" w:rsidP="009F6445"/>
    <w:p w14:paraId="1BCEF123" w14:textId="77777777" w:rsidR="009F6445" w:rsidRDefault="009F6445" w:rsidP="009F6445">
      <w:r>
        <w:t>Hátrányok:</w:t>
      </w:r>
    </w:p>
    <w:p w14:paraId="6D059D9C" w14:textId="77777777" w:rsidR="009F6445" w:rsidRDefault="009F6445" w:rsidP="009F6445"/>
    <w:p w14:paraId="0B7C57F8" w14:textId="77777777" w:rsidR="009F6445" w:rsidRDefault="009F6445" w:rsidP="009F6445">
      <w:pPr>
        <w:numPr>
          <w:ilvl w:val="0"/>
          <w:numId w:val="29"/>
        </w:numPr>
        <w:spacing w:after="0" w:line="276" w:lineRule="auto"/>
        <w:jc w:val="left"/>
      </w:pPr>
      <w:r>
        <w:t>Folytonos zenei hullámforma generálására nem alkalmas.</w:t>
      </w:r>
    </w:p>
    <w:p w14:paraId="3C4786F5" w14:textId="77777777" w:rsidR="009F6445" w:rsidRDefault="009F6445" w:rsidP="009F6445">
      <w:pPr>
        <w:numPr>
          <w:ilvl w:val="0"/>
          <w:numId w:val="29"/>
        </w:numPr>
        <w:spacing w:after="0" w:line="276" w:lineRule="auto"/>
        <w:jc w:val="left"/>
      </w:pPr>
      <w:r>
        <w:t>Hosszútávú koherencia egyáltalán nincs a generált zenéiben, mivel csak 1 hangtól függ a következő.</w:t>
      </w:r>
    </w:p>
    <w:p w14:paraId="1F1131E2" w14:textId="77777777" w:rsidR="009F6445" w:rsidRDefault="009F6445" w:rsidP="009F6445">
      <w:pPr>
        <w:numPr>
          <w:ilvl w:val="0"/>
          <w:numId w:val="29"/>
        </w:numPr>
        <w:spacing w:after="0" w:line="276" w:lineRule="auto"/>
        <w:jc w:val="left"/>
      </w:pPr>
      <w:r>
        <w:lastRenderedPageBreak/>
        <w:t>Komplexebb struktúráknál nagyon randomnak érződik a kimenet.</w:t>
      </w:r>
    </w:p>
    <w:p w14:paraId="71B36C83" w14:textId="77777777" w:rsidR="009F6445" w:rsidRDefault="009F6445" w:rsidP="009F6445">
      <w:pPr>
        <w:numPr>
          <w:ilvl w:val="0"/>
          <w:numId w:val="29"/>
        </w:numPr>
        <w:spacing w:after="0" w:line="276" w:lineRule="auto"/>
        <w:jc w:val="left"/>
      </w:pPr>
      <w:r>
        <w:t>Mivel a hanghossz generálása is random történik, a ritmikái teljesen rosszak.</w:t>
      </w:r>
    </w:p>
    <w:p w14:paraId="3128E8C7" w14:textId="77777777" w:rsidR="009F6445" w:rsidRPr="00150BBB" w:rsidRDefault="009F6445" w:rsidP="00150BBB"/>
    <w:p w14:paraId="2162D866" w14:textId="792E1AB6" w:rsidR="00E23322" w:rsidRDefault="00E23322" w:rsidP="00E23322"/>
    <w:p w14:paraId="7C1E622B" w14:textId="77777777" w:rsidR="00E23322" w:rsidRPr="00E23322" w:rsidRDefault="00E23322" w:rsidP="00E23322"/>
    <w:p w14:paraId="52E084AD" w14:textId="40D20410" w:rsidR="00780C8E" w:rsidRDefault="00D23005" w:rsidP="00780C8E">
      <w:pPr>
        <w:pStyle w:val="Cmsor1"/>
      </w:pPr>
      <w:r>
        <w:lastRenderedPageBreak/>
        <w:t>Összefoglalás</w:t>
      </w:r>
    </w:p>
    <w:p w14:paraId="53F2B453" w14:textId="3AF67967" w:rsidR="00D23005" w:rsidRPr="00D23005" w:rsidRDefault="00D23005" w:rsidP="00D23005">
      <w:pPr>
        <w:pStyle w:val="Cmsor2"/>
      </w:pPr>
      <w:r>
        <w:t>Továbbfejlesztési lehetőségek</w:t>
      </w:r>
    </w:p>
    <w:p w14:paraId="6DA91DC8" w14:textId="7E67BCFD" w:rsidR="00E23322" w:rsidRDefault="00E23322" w:rsidP="00D23005">
      <w:pPr>
        <w:pStyle w:val="Cmsor3"/>
      </w:pPr>
      <w:proofErr w:type="spellStart"/>
      <w:r>
        <w:t>Markov</w:t>
      </w:r>
      <w:proofErr w:type="spellEnd"/>
      <w:r>
        <w:t>-lánc továbbfejlesztése</w:t>
      </w:r>
    </w:p>
    <w:p w14:paraId="5DE05F59" w14:textId="77777777" w:rsidR="00E23322" w:rsidRDefault="00E23322" w:rsidP="00E23322">
      <w:r>
        <w:t xml:space="preserve">Beletekinteni az </w:t>
      </w:r>
      <w:proofErr w:type="spellStart"/>
      <w:r>
        <w:t>mchmm</w:t>
      </w:r>
      <w:proofErr w:type="spellEnd"/>
      <w:r>
        <w:t xml:space="preserve"> Python csomag implementációjába, mivel nem egy nagyon híres csomag (a fejlesztés idejében 9000 körüli letöltésszámmal rendelkezett), lehet nincs jól optimalizálva nagy állapottérhez. Ezt esetleg lehetne fejleszteni, vagy lehetne teljesen saját implementációt készíteni a </w:t>
      </w:r>
      <w:proofErr w:type="spellStart"/>
      <w:r>
        <w:t>Markov</w:t>
      </w:r>
      <w:proofErr w:type="spellEnd"/>
      <w:r>
        <w:t>-lánc alapú zeneszerzésre, ezek viszont csak a lassúságot oldanák meg, a többi problémát nem.</w:t>
      </w:r>
    </w:p>
    <w:p w14:paraId="03B6BC04" w14:textId="77777777" w:rsidR="00E23322" w:rsidRDefault="00E23322" w:rsidP="00E23322">
      <w:r>
        <w:tab/>
        <w:t xml:space="preserve">A hosszútávú koherencia problémán esetleg segítene egy másodrendű </w:t>
      </w:r>
      <w:proofErr w:type="spellStart"/>
      <w:r>
        <w:t>Markov</w:t>
      </w:r>
      <w:proofErr w:type="spellEnd"/>
      <w:r>
        <w:t>-lánc, ami két hangból hozná létre a következőt.</w:t>
      </w:r>
    </w:p>
    <w:p w14:paraId="1457A166" w14:textId="77777777" w:rsidR="00E23322" w:rsidRPr="00940B70" w:rsidRDefault="00E23322" w:rsidP="00E23322">
      <w:r>
        <w:t xml:space="preserve">Ehhez nem találtam létező Python csomagot, így magamnak kéne implementálni, viszont nem érzem úgy, hogy megérné ebbe az irányba menni a fejlesztésben. Lassabb lenne, mint az elsőrendű megoldás, mivel a mátrix is nagyobb lenne. A különböző egymás utáni hangkettesek számától függ ez a szám, </w:t>
      </w:r>
      <w:proofErr w:type="gramStart"/>
      <w:r>
        <w:t>viszont</w:t>
      </w:r>
      <w:proofErr w:type="gramEnd"/>
      <w:r>
        <w:t xml:space="preserve"> ha eddig </w:t>
      </w:r>
      <w:r w:rsidRPr="00940B70">
        <w:rPr>
          <w:rFonts w:ascii="Cambria Math" w:hAnsi="Cambria Math"/>
        </w:rPr>
        <w:t>N</w:t>
      </w:r>
      <w:r>
        <w:t xml:space="preserve"> hanggal </w:t>
      </w:r>
      <m:oMath>
        <m:r>
          <w:rPr>
            <w:rFonts w:ascii="Cambria Math" w:hAnsi="Cambria Math"/>
          </w:rPr>
          <m:t>N×N</m:t>
        </m:r>
      </m:oMath>
      <w:r>
        <w:t xml:space="preserve">-es volt a mátrix, akkor felülről becsülhető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-nes mátrixmérettel, ami akkor jönnne elő, ha minden hang után mindegyik előfordulna a feldolgozott MIDI fileokban.</w:t>
      </w:r>
    </w:p>
    <w:p w14:paraId="00D78586" w14:textId="77777777" w:rsidR="00E23322" w:rsidRDefault="00E23322" w:rsidP="00E23322">
      <w:r>
        <w:t xml:space="preserve">Ezért inkább a </w:t>
      </w:r>
      <w:proofErr w:type="spellStart"/>
      <w:r>
        <w:t>deep</w:t>
      </w:r>
      <w:proofErr w:type="spellEnd"/>
      <w:r>
        <w:t xml:space="preserve"> </w:t>
      </w:r>
      <w:proofErr w:type="spellStart"/>
      <w:r>
        <w:t>learning</w:t>
      </w:r>
      <w:proofErr w:type="spellEnd"/>
      <w:r>
        <w:t xml:space="preserve"> irányába mentem tovább.</w:t>
      </w:r>
    </w:p>
    <w:p w14:paraId="6D8EE2FD" w14:textId="77777777" w:rsidR="00E23322" w:rsidRPr="00E23322" w:rsidRDefault="00E23322" w:rsidP="00E23322"/>
    <w:bookmarkEnd w:id="14"/>
    <w:p w14:paraId="5E2DE117" w14:textId="77777777" w:rsidR="00225F65" w:rsidRPr="0037381F" w:rsidRDefault="00225F65" w:rsidP="00225F65"/>
    <w:bookmarkStart w:id="30" w:name="_Toc83751746" w:displacedByCustomXml="next"/>
    <w:bookmarkStart w:id="31" w:name="_Toc433184147"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pPr>
            <w:pStyle w:val="Cmsor1"/>
          </w:pPr>
          <w:r>
            <w:t>Irodalomjegyzék</w:t>
          </w:r>
          <w:bookmarkEnd w:id="31"/>
          <w:bookmarkEnd w:id="30"/>
        </w:p>
        <w:sdt>
          <w:sdtPr>
            <w:id w:val="111145805"/>
            <w:bibliography/>
          </w:sdtPr>
          <w:sdtEndPr/>
          <w:sdtContent>
            <w:p w14:paraId="2F8D6538" w14:textId="77777777" w:rsidR="003E2ECB"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3E2ECB" w14:paraId="74A71282" w14:textId="77777777">
                <w:trPr>
                  <w:divId w:val="1229880120"/>
                  <w:tblCellSpacing w:w="15" w:type="dxa"/>
                </w:trPr>
                <w:tc>
                  <w:tcPr>
                    <w:tcW w:w="50" w:type="pct"/>
                    <w:hideMark/>
                  </w:tcPr>
                  <w:p w14:paraId="41335A69" w14:textId="77777777" w:rsidR="003E2ECB" w:rsidRDefault="003E2ECB">
                    <w:pPr>
                      <w:pStyle w:val="Irodalomjegyzk"/>
                    </w:pPr>
                    <w:r>
                      <w:t xml:space="preserve">[1] </w:t>
                    </w:r>
                  </w:p>
                </w:tc>
                <w:tc>
                  <w:tcPr>
                    <w:tcW w:w="0" w:type="auto"/>
                    <w:hideMark/>
                  </w:tcPr>
                  <w:p w14:paraId="6A204FEC" w14:textId="77777777" w:rsidR="003E2ECB" w:rsidRDefault="003E2ECB">
                    <w:pPr>
                      <w:pStyle w:val="Irodalomjegyzk"/>
                    </w:pPr>
                    <w:r>
                      <w:t>P. Koopman, „How to Write an Abstract,” október 1997. [Online]. Available: https://users.ece.cmu.edu/~koopman/essays/abstract.html. [Hozzáférés dátuma: 20 október 2015].</w:t>
                    </w:r>
                  </w:p>
                </w:tc>
              </w:tr>
              <w:tr w:rsidR="003E2ECB" w14:paraId="1DC1846B" w14:textId="77777777">
                <w:trPr>
                  <w:divId w:val="1229880120"/>
                  <w:tblCellSpacing w:w="15" w:type="dxa"/>
                </w:trPr>
                <w:tc>
                  <w:tcPr>
                    <w:tcW w:w="50" w:type="pct"/>
                    <w:hideMark/>
                  </w:tcPr>
                  <w:p w14:paraId="487DF625" w14:textId="77777777" w:rsidR="003E2ECB" w:rsidRDefault="003E2ECB">
                    <w:pPr>
                      <w:pStyle w:val="Irodalomjegyzk"/>
                    </w:pPr>
                    <w:r>
                      <w:t xml:space="preserve">[2] </w:t>
                    </w:r>
                  </w:p>
                </w:tc>
                <w:tc>
                  <w:tcPr>
                    <w:tcW w:w="0" w:type="auto"/>
                    <w:hideMark/>
                  </w:tcPr>
                  <w:p w14:paraId="2358B918" w14:textId="77777777" w:rsidR="003E2ECB" w:rsidRDefault="003E2ECB">
                    <w:pPr>
                      <w:pStyle w:val="Irodalomjegyzk"/>
                    </w:pPr>
                    <w:r>
                      <w:t>W3C, „HTML, The Web’s Core Language,” [Online]. Available: http://www.w3.org/html/. [Hozzáférés dátuma: 20 október 2015].</w:t>
                    </w:r>
                  </w:p>
                </w:tc>
              </w:tr>
              <w:tr w:rsidR="003E2ECB" w14:paraId="79EB4A4B" w14:textId="77777777">
                <w:trPr>
                  <w:divId w:val="1229880120"/>
                  <w:tblCellSpacing w:w="15" w:type="dxa"/>
                </w:trPr>
                <w:tc>
                  <w:tcPr>
                    <w:tcW w:w="50" w:type="pct"/>
                    <w:hideMark/>
                  </w:tcPr>
                  <w:p w14:paraId="2401C747" w14:textId="77777777" w:rsidR="003E2ECB" w:rsidRDefault="003E2ECB">
                    <w:pPr>
                      <w:pStyle w:val="Irodalomjegyzk"/>
                    </w:pPr>
                    <w:r>
                      <w:t xml:space="preserve">[3] </w:t>
                    </w:r>
                  </w:p>
                </w:tc>
                <w:tc>
                  <w:tcPr>
                    <w:tcW w:w="0" w:type="auto"/>
                    <w:hideMark/>
                  </w:tcPr>
                  <w:p w14:paraId="7346B06D" w14:textId="77777777" w:rsidR="003E2ECB" w:rsidRDefault="003E2ECB">
                    <w:pPr>
                      <w:pStyle w:val="Irodalomjegyzk"/>
                    </w:pPr>
                    <w:r>
                      <w:t>K. Nahtkasztlija, „Az idegen szavak toldalékolása,” június 2009. [Online]. Available: http://www.pcguru.hu/blog/kredenc/az-idegen-szavak-toldalekolasa/5062.</w:t>
                    </w:r>
                  </w:p>
                </w:tc>
              </w:tr>
            </w:tbl>
            <w:p w14:paraId="528E1376" w14:textId="77777777" w:rsidR="003E2ECB" w:rsidRDefault="003E2ECB">
              <w:pPr>
                <w:divId w:val="1229880120"/>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57128C5E" w14:textId="77777777" w:rsidR="00B50CAA" w:rsidRDefault="00B50CAA" w:rsidP="00816BCB">
      <w:pPr>
        <w:pStyle w:val="Fejezetcimszmozsnlkl"/>
      </w:pPr>
      <w:bookmarkStart w:id="32" w:name="_Toc433184148"/>
      <w:bookmarkStart w:id="33" w:name="_Toc83751747"/>
      <w:r>
        <w:lastRenderedPageBreak/>
        <w:t>Függelék</w:t>
      </w:r>
      <w:bookmarkEnd w:id="32"/>
      <w:bookmarkEnd w:id="33"/>
    </w:p>
    <w:p w14:paraId="7D9FC970" w14:textId="213E6422" w:rsidR="00B50CAA" w:rsidRDefault="00B50CAA" w:rsidP="00B50CAA"/>
    <w:p w14:paraId="71943CD2" w14:textId="21DD4ADF" w:rsidR="00F3656A" w:rsidRDefault="00F3656A" w:rsidP="00B50CAA">
      <w:r>
        <w:t>Források:</w:t>
      </w:r>
    </w:p>
    <w:p w14:paraId="418E2367" w14:textId="204D8610" w:rsidR="00F3656A" w:rsidRDefault="00F3656A" w:rsidP="00B50CAA">
      <w:r>
        <w:t xml:space="preserve">wiki </w:t>
      </w:r>
      <w:proofErr w:type="spellStart"/>
      <w:r>
        <w:t>neural</w:t>
      </w:r>
      <w:proofErr w:type="spellEnd"/>
      <w:r>
        <w:t xml:space="preserve"> </w:t>
      </w:r>
      <w:proofErr w:type="spellStart"/>
      <w:r>
        <w:t>network</w:t>
      </w:r>
      <w:proofErr w:type="spellEnd"/>
      <w:r>
        <w:t xml:space="preserve"> kép</w:t>
      </w:r>
    </w:p>
    <w:p w14:paraId="591CDD2B" w14:textId="24DD3EBC" w:rsidR="00F3656A" w:rsidRDefault="002316CF" w:rsidP="00B50CAA">
      <w:hyperlink r:id="rId32" w:history="1">
        <w:r w:rsidR="00F3656A" w:rsidRPr="0091179A">
          <w:rPr>
            <w:rStyle w:val="Hiperhivatkozs"/>
          </w:rPr>
          <w:t>https://colah.github.io/posts/2015-08-Understanding-LSTMs/</w:t>
        </w:r>
      </w:hyperlink>
    </w:p>
    <w:p w14:paraId="63B35CC0" w14:textId="21E2EAEF" w:rsidR="001B3BD0" w:rsidRDefault="00A813B7" w:rsidP="001B3BD0">
      <w:pPr>
        <w:rPr>
          <w:rStyle w:val="Hiperhivatkozs"/>
        </w:rPr>
      </w:pPr>
      <w:r>
        <w:t xml:space="preserve">LSTM </w:t>
      </w:r>
      <w:proofErr w:type="spellStart"/>
      <w:r>
        <w:t>paper</w:t>
      </w:r>
      <w:proofErr w:type="spellEnd"/>
      <w:r>
        <w:t xml:space="preserve"> </w:t>
      </w:r>
      <w:hyperlink r:id="rId33" w:history="1">
        <w:r w:rsidRPr="0091179A">
          <w:rPr>
            <w:rStyle w:val="Hiperhivatkozs"/>
          </w:rPr>
          <w:t>https://www.bioinf.jku.at/publications/older/2604.pdf</w:t>
        </w:r>
      </w:hyperlink>
    </w:p>
    <w:p w14:paraId="195B98CF" w14:textId="595BE432" w:rsidR="001B3BD0" w:rsidRDefault="001B3BD0" w:rsidP="001B3BD0">
      <w:pPr>
        <w:rPr>
          <w:rStyle w:val="Hiperhivatkozs"/>
          <w:u w:val="none"/>
        </w:rPr>
      </w:pPr>
      <w:proofErr w:type="spellStart"/>
      <w:r>
        <w:rPr>
          <w:rStyle w:val="Hiperhivatkozs"/>
          <w:u w:val="none"/>
        </w:rPr>
        <w:t>Autoencoder</w:t>
      </w:r>
      <w:proofErr w:type="spellEnd"/>
      <w:r>
        <w:rPr>
          <w:rStyle w:val="Hiperhivatkozs"/>
          <w:u w:val="none"/>
        </w:rPr>
        <w:t xml:space="preserve">: </w:t>
      </w:r>
      <w:hyperlink r:id="rId34" w:history="1">
        <w:r w:rsidRPr="00CB70BA">
          <w:rPr>
            <w:rStyle w:val="Hiperhivatkozs"/>
          </w:rPr>
          <w:t>https://towardsdatascience.com/applied-deep-learning-part-3-autoencoders-1c083af4d798</w:t>
        </w:r>
      </w:hyperlink>
    </w:p>
    <w:p w14:paraId="485FEB1C" w14:textId="77777777" w:rsidR="001B3BD0" w:rsidRPr="001B3BD0" w:rsidRDefault="001B3BD0" w:rsidP="001B3BD0">
      <w:pPr>
        <w:rPr>
          <w:color w:val="0000FF"/>
        </w:rPr>
      </w:pPr>
    </w:p>
    <w:p w14:paraId="118C254A" w14:textId="77777777" w:rsidR="00A813B7" w:rsidRDefault="00A813B7" w:rsidP="00B50CAA"/>
    <w:p w14:paraId="524B1D31" w14:textId="77777777" w:rsidR="00F3656A" w:rsidRDefault="00F3656A" w:rsidP="00B50CAA"/>
    <w:sectPr w:rsidR="00F3656A" w:rsidSect="00D23BFC">
      <w:headerReference w:type="even" r:id="rId35"/>
      <w:footerReference w:type="default" r:id="rId3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C5C91" w14:textId="77777777" w:rsidR="002316CF" w:rsidRDefault="002316CF">
      <w:r>
        <w:separator/>
      </w:r>
    </w:p>
  </w:endnote>
  <w:endnote w:type="continuationSeparator" w:id="0">
    <w:p w14:paraId="4F48F0A5" w14:textId="77777777" w:rsidR="002316CF" w:rsidRDefault="00231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211970"/>
      <w:docPartObj>
        <w:docPartGallery w:val="Page Numbers (Bottom of Page)"/>
        <w:docPartUnique/>
      </w:docPartObj>
    </w:sdtPr>
    <w:sdtContent>
      <w:p w14:paraId="2FB26D8C" w14:textId="38A3F9F7" w:rsidR="00AA6261" w:rsidRDefault="00AA6261" w:rsidP="00AA6261">
        <w:pPr>
          <w:pStyle w:val="llb"/>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B711A" w14:textId="77777777" w:rsidR="002316CF" w:rsidRDefault="002316CF">
      <w:r>
        <w:separator/>
      </w:r>
    </w:p>
  </w:footnote>
  <w:footnote w:type="continuationSeparator" w:id="0">
    <w:p w14:paraId="60E0A109" w14:textId="77777777" w:rsidR="002316CF" w:rsidRDefault="002316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B0AB4"/>
    <w:multiLevelType w:val="multilevel"/>
    <w:tmpl w:val="B0007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662553"/>
    <w:multiLevelType w:val="multilevel"/>
    <w:tmpl w:val="3B36E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6A0127A"/>
    <w:multiLevelType w:val="hybridMultilevel"/>
    <w:tmpl w:val="F056B2A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034069B"/>
    <w:multiLevelType w:val="multilevel"/>
    <w:tmpl w:val="37367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99C3B84"/>
    <w:multiLevelType w:val="multilevel"/>
    <w:tmpl w:val="467EDA12"/>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29"/>
  </w:num>
  <w:num w:numId="3">
    <w:abstractNumId w:val="16"/>
  </w:num>
  <w:num w:numId="4">
    <w:abstractNumId w:val="22"/>
  </w:num>
  <w:num w:numId="5">
    <w:abstractNumId w:val="23"/>
  </w:num>
  <w:num w:numId="6">
    <w:abstractNumId w:val="24"/>
  </w:num>
  <w:num w:numId="7">
    <w:abstractNumId w:val="19"/>
  </w:num>
  <w:num w:numId="8">
    <w:abstractNumId w:val="15"/>
  </w:num>
  <w:num w:numId="9">
    <w:abstractNumId w:val="20"/>
  </w:num>
  <w:num w:numId="10">
    <w:abstractNumId w:val="30"/>
  </w:num>
  <w:num w:numId="11">
    <w:abstractNumId w:val="21"/>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8"/>
  </w:num>
  <w:num w:numId="25">
    <w:abstractNumId w:val="13"/>
  </w:num>
  <w:num w:numId="26">
    <w:abstractNumId w:val="17"/>
  </w:num>
  <w:num w:numId="27">
    <w:abstractNumId w:val="27"/>
  </w:num>
  <w:num w:numId="28">
    <w:abstractNumId w:val="14"/>
  </w:num>
  <w:num w:numId="29">
    <w:abstractNumId w:val="26"/>
  </w:num>
  <w:num w:numId="30">
    <w:abstractNumId w:val="10"/>
  </w:num>
  <w:num w:numId="3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33A0B"/>
    <w:rsid w:val="00035015"/>
    <w:rsid w:val="0003623B"/>
    <w:rsid w:val="000379E4"/>
    <w:rsid w:val="000A3B32"/>
    <w:rsid w:val="000A7483"/>
    <w:rsid w:val="000B53E0"/>
    <w:rsid w:val="000F3EA7"/>
    <w:rsid w:val="000F4BAD"/>
    <w:rsid w:val="000F6994"/>
    <w:rsid w:val="00117928"/>
    <w:rsid w:val="00146065"/>
    <w:rsid w:val="00150BBB"/>
    <w:rsid w:val="001522F2"/>
    <w:rsid w:val="00153800"/>
    <w:rsid w:val="00171054"/>
    <w:rsid w:val="00175990"/>
    <w:rsid w:val="001A57BC"/>
    <w:rsid w:val="001B3BD0"/>
    <w:rsid w:val="00203E00"/>
    <w:rsid w:val="002102C3"/>
    <w:rsid w:val="00225F65"/>
    <w:rsid w:val="00227347"/>
    <w:rsid w:val="002316CF"/>
    <w:rsid w:val="00267677"/>
    <w:rsid w:val="00271221"/>
    <w:rsid w:val="002841F9"/>
    <w:rsid w:val="002B1F16"/>
    <w:rsid w:val="002D0621"/>
    <w:rsid w:val="002D2C06"/>
    <w:rsid w:val="002D3031"/>
    <w:rsid w:val="002D6BCD"/>
    <w:rsid w:val="002D7DA9"/>
    <w:rsid w:val="002E1D2A"/>
    <w:rsid w:val="00302BB3"/>
    <w:rsid w:val="00305E08"/>
    <w:rsid w:val="00310809"/>
    <w:rsid w:val="00313013"/>
    <w:rsid w:val="0034523B"/>
    <w:rsid w:val="003454C8"/>
    <w:rsid w:val="00350AEC"/>
    <w:rsid w:val="0037381F"/>
    <w:rsid w:val="00383EBA"/>
    <w:rsid w:val="003934D1"/>
    <w:rsid w:val="0039682E"/>
    <w:rsid w:val="003A4CDB"/>
    <w:rsid w:val="003B77D0"/>
    <w:rsid w:val="003B7C5A"/>
    <w:rsid w:val="003E2ECB"/>
    <w:rsid w:val="003E70B1"/>
    <w:rsid w:val="003F5425"/>
    <w:rsid w:val="00407685"/>
    <w:rsid w:val="00410924"/>
    <w:rsid w:val="00451AF7"/>
    <w:rsid w:val="00463BC0"/>
    <w:rsid w:val="0048395A"/>
    <w:rsid w:val="004851C7"/>
    <w:rsid w:val="00485F1C"/>
    <w:rsid w:val="00491D1C"/>
    <w:rsid w:val="004C6F50"/>
    <w:rsid w:val="004D4C3D"/>
    <w:rsid w:val="004E6CEA"/>
    <w:rsid w:val="004F61A0"/>
    <w:rsid w:val="00502632"/>
    <w:rsid w:val="00502A30"/>
    <w:rsid w:val="005224B1"/>
    <w:rsid w:val="00526A1B"/>
    <w:rsid w:val="005334AD"/>
    <w:rsid w:val="005524FC"/>
    <w:rsid w:val="00570D18"/>
    <w:rsid w:val="00576495"/>
    <w:rsid w:val="005A45E5"/>
    <w:rsid w:val="005D3443"/>
    <w:rsid w:val="005D4A9A"/>
    <w:rsid w:val="005E01E0"/>
    <w:rsid w:val="006034C7"/>
    <w:rsid w:val="0062185B"/>
    <w:rsid w:val="00630A92"/>
    <w:rsid w:val="0063585C"/>
    <w:rsid w:val="00641018"/>
    <w:rsid w:val="006459E6"/>
    <w:rsid w:val="00650C7C"/>
    <w:rsid w:val="00667556"/>
    <w:rsid w:val="00675281"/>
    <w:rsid w:val="00681E99"/>
    <w:rsid w:val="00692605"/>
    <w:rsid w:val="006A1B7F"/>
    <w:rsid w:val="006D338C"/>
    <w:rsid w:val="006D5CC0"/>
    <w:rsid w:val="006E3115"/>
    <w:rsid w:val="006E4E19"/>
    <w:rsid w:val="006F512E"/>
    <w:rsid w:val="00700E3A"/>
    <w:rsid w:val="00714CB4"/>
    <w:rsid w:val="00714FA9"/>
    <w:rsid w:val="00730B3C"/>
    <w:rsid w:val="00756D62"/>
    <w:rsid w:val="00770A86"/>
    <w:rsid w:val="00780B5D"/>
    <w:rsid w:val="00780C8E"/>
    <w:rsid w:val="00792B2D"/>
    <w:rsid w:val="007B5CF7"/>
    <w:rsid w:val="007E64CB"/>
    <w:rsid w:val="008022C0"/>
    <w:rsid w:val="00816BCB"/>
    <w:rsid w:val="0084143A"/>
    <w:rsid w:val="00843159"/>
    <w:rsid w:val="00854BDC"/>
    <w:rsid w:val="00877820"/>
    <w:rsid w:val="008A3762"/>
    <w:rsid w:val="008C5682"/>
    <w:rsid w:val="008E7228"/>
    <w:rsid w:val="008F401C"/>
    <w:rsid w:val="0090541F"/>
    <w:rsid w:val="00940CB1"/>
    <w:rsid w:val="00972E00"/>
    <w:rsid w:val="00975B36"/>
    <w:rsid w:val="0098532E"/>
    <w:rsid w:val="009B1AB8"/>
    <w:rsid w:val="009B2EED"/>
    <w:rsid w:val="009C1C93"/>
    <w:rsid w:val="009D2FD8"/>
    <w:rsid w:val="009E204F"/>
    <w:rsid w:val="009F6445"/>
    <w:rsid w:val="00A1333C"/>
    <w:rsid w:val="00A34DC4"/>
    <w:rsid w:val="00A813B7"/>
    <w:rsid w:val="00A9757F"/>
    <w:rsid w:val="00AA6261"/>
    <w:rsid w:val="00AB511F"/>
    <w:rsid w:val="00AC33A7"/>
    <w:rsid w:val="00AD0245"/>
    <w:rsid w:val="00AE05C4"/>
    <w:rsid w:val="00B13FD0"/>
    <w:rsid w:val="00B33B31"/>
    <w:rsid w:val="00B4104A"/>
    <w:rsid w:val="00B50CAA"/>
    <w:rsid w:val="00B96880"/>
    <w:rsid w:val="00BA0453"/>
    <w:rsid w:val="00BF406A"/>
    <w:rsid w:val="00C00B3C"/>
    <w:rsid w:val="00C1696A"/>
    <w:rsid w:val="00C2686E"/>
    <w:rsid w:val="00C31260"/>
    <w:rsid w:val="00C43B8A"/>
    <w:rsid w:val="00C474ED"/>
    <w:rsid w:val="00C53F92"/>
    <w:rsid w:val="00C546EF"/>
    <w:rsid w:val="00C73DEE"/>
    <w:rsid w:val="00C94815"/>
    <w:rsid w:val="00CC2118"/>
    <w:rsid w:val="00D07335"/>
    <w:rsid w:val="00D1632F"/>
    <w:rsid w:val="00D22B3E"/>
    <w:rsid w:val="00D23005"/>
    <w:rsid w:val="00D23BFC"/>
    <w:rsid w:val="00D37EC8"/>
    <w:rsid w:val="00D4243F"/>
    <w:rsid w:val="00D429F2"/>
    <w:rsid w:val="00D53F5A"/>
    <w:rsid w:val="00D81927"/>
    <w:rsid w:val="00D82885"/>
    <w:rsid w:val="00D95E2C"/>
    <w:rsid w:val="00DB4D8A"/>
    <w:rsid w:val="00DD6A58"/>
    <w:rsid w:val="00E03AC2"/>
    <w:rsid w:val="00E07EE4"/>
    <w:rsid w:val="00E20536"/>
    <w:rsid w:val="00E23322"/>
    <w:rsid w:val="00E37DE0"/>
    <w:rsid w:val="00E42F0D"/>
    <w:rsid w:val="00E55AF9"/>
    <w:rsid w:val="00E614EE"/>
    <w:rsid w:val="00E8385C"/>
    <w:rsid w:val="00E86A0C"/>
    <w:rsid w:val="00EA241D"/>
    <w:rsid w:val="00EB34E8"/>
    <w:rsid w:val="00ED4764"/>
    <w:rsid w:val="00EE1A1F"/>
    <w:rsid w:val="00EE2264"/>
    <w:rsid w:val="00F050F9"/>
    <w:rsid w:val="00F3656A"/>
    <w:rsid w:val="00F461CD"/>
    <w:rsid w:val="00F63654"/>
    <w:rsid w:val="00F67275"/>
    <w:rsid w:val="00FC4DC6"/>
    <w:rsid w:val="00FD0AB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23322"/>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Feloldatlanmegemlts">
    <w:name w:val="Unresolved Mention"/>
    <w:basedOn w:val="Bekezdsalapbettpusa"/>
    <w:uiPriority w:val="99"/>
    <w:semiHidden/>
    <w:unhideWhenUsed/>
    <w:rsid w:val="00F3656A"/>
    <w:rPr>
      <w:color w:val="605E5C"/>
      <w:shd w:val="clear" w:color="auto" w:fill="E1DFDD"/>
    </w:rPr>
  </w:style>
  <w:style w:type="character" w:customStyle="1" w:styleId="llbChar">
    <w:name w:val="Élőláb Char"/>
    <w:basedOn w:val="Bekezdsalapbettpusa"/>
    <w:link w:val="llb"/>
    <w:uiPriority w:val="99"/>
    <w:rsid w:val="00AA6261"/>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3986">
      <w:bodyDiv w:val="1"/>
      <w:marLeft w:val="0"/>
      <w:marRight w:val="0"/>
      <w:marTop w:val="0"/>
      <w:marBottom w:val="0"/>
      <w:divBdr>
        <w:top w:val="none" w:sz="0" w:space="0" w:color="auto"/>
        <w:left w:val="none" w:sz="0" w:space="0" w:color="auto"/>
        <w:bottom w:val="none" w:sz="0" w:space="0" w:color="auto"/>
        <w:right w:val="none" w:sz="0" w:space="0" w:color="auto"/>
      </w:divBdr>
    </w:div>
    <w:div w:id="212424414">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09054941">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towardsdatascience.com/applied-deep-learning-part-3-autoencoders-1c083af4d79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bioinf.jku.at/publications/older/2604.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colah.github.io/posts/2015-08-Understanding-LSTM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
    <b:Tag>Eng19</b:Tag>
    <b:SourceType>ConferenceProceedings</b:SourceType>
    <b:Guid>{BEE4DE6F-8271-4049-8569-C924CC7BF1A9}</b:Guid>
    <b:Title>GANSYNTH: ADVERSARIAL NEURAL AUDIO SYNTHESIS</b:Title>
    <b:Year>2019</b:Year>
    <b:Author>
      <b:Author>
        <b:NameList>
          <b:Person>
            <b:Last>Engel</b:Last>
            <b:First>Jesse</b:First>
          </b:Person>
          <b:Person>
            <b:Last>Agrawal</b:Last>
            <b:Middle>Krishna</b:Middle>
            <b:First>Kumar</b:First>
          </b:Person>
          <b:Person>
            <b:Last>Chen</b:Last>
            <b:First>Shuo</b:First>
          </b:Person>
          <b:Person>
            <b:Last>Gulrajani</b:Last>
            <b:First>Ishaan</b:First>
          </b:Person>
          <b:Person>
            <b:Last>Donahue</b:Last>
            <b:First>Chris</b:First>
          </b:Person>
          <b:Person>
            <b:Last>Roberts</b:Last>
            <b:First>Adam</b:First>
          </b:Person>
        </b:NameList>
      </b:Author>
    </b:Author>
    <b:RefOrder>9</b:RefOrder>
  </b:Source>
</b:Sources>
</file>

<file path=customXml/itemProps1.xml><?xml version="1.0" encoding="utf-8"?>
<ds:datastoreItem xmlns:ds="http://schemas.openxmlformats.org/officeDocument/2006/customXml" ds:itemID="{5EE7BABF-649A-492B-8A4A-2BC06364B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2244</TotalTime>
  <Pages>38</Pages>
  <Words>5685</Words>
  <Characters>39233</Characters>
  <Application>Microsoft Office Word</Application>
  <DocSecurity>0</DocSecurity>
  <Lines>326</Lines>
  <Paragraphs>89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44829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Andor Kiss</cp:lastModifiedBy>
  <cp:revision>57</cp:revision>
  <cp:lastPrinted>2002-07-08T12:51:00Z</cp:lastPrinted>
  <dcterms:created xsi:type="dcterms:W3CDTF">2015-10-19T08:48:00Z</dcterms:created>
  <dcterms:modified xsi:type="dcterms:W3CDTF">2021-09-29T19:48:00Z</dcterms:modified>
</cp:coreProperties>
</file>